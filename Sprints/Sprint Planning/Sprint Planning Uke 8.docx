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E95F" w14:textId="3DEB3E21" w:rsidR="00935506" w:rsidRPr="002C6CC0" w:rsidRDefault="005814E6" w:rsidP="002F58C7">
      <w:pPr>
        <w:pStyle w:val="Title"/>
      </w:pPr>
      <w:r>
        <w:t xml:space="preserve">Sprint </w:t>
      </w:r>
      <w:r w:rsidR="00FB676D" w:rsidRPr="00FB676D">
        <w:t xml:space="preserve">Planning: Sprint </w:t>
      </w:r>
      <w:r w:rsidR="00AF6650">
        <w:t>5</w:t>
      </w:r>
      <w:r w:rsidR="00FB676D" w:rsidRPr="00FB676D">
        <w:t xml:space="preserve"> (Iterasjon </w:t>
      </w:r>
      <w:r w:rsidR="00AF6650">
        <w:t>7</w:t>
      </w:r>
      <w:r w:rsidR="00FB676D" w:rsidRPr="00FB676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FB676D" w:rsidRPr="002C6CC0" w14:paraId="27BE33F4" w14:textId="77777777" w:rsidTr="004E3DF3">
        <w:trPr>
          <w:cantSplit/>
          <w:trHeight w:val="567"/>
        </w:trPr>
        <w:tc>
          <w:tcPr>
            <w:tcW w:w="1714" w:type="dxa"/>
          </w:tcPr>
          <w:p w14:paraId="46D374CA" w14:textId="77777777" w:rsidR="00FB676D" w:rsidRPr="002C6CC0" w:rsidRDefault="00FB676D" w:rsidP="004E3DF3">
            <w:pPr>
              <w:pStyle w:val="MtedetaljerLable"/>
            </w:pPr>
            <w:r>
              <w:t>Til stede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3934556E" w14:textId="77777777" w:rsidR="00FB676D" w:rsidRPr="002C6CC0" w:rsidRDefault="00FB676D" w:rsidP="004E3DF3">
            <w:pPr>
              <w:pStyle w:val="BodyText"/>
            </w:pPr>
            <w:r>
              <w:t>Aleksander, Daniel</w:t>
            </w:r>
          </w:p>
        </w:tc>
      </w:tr>
      <w:tr w:rsidR="00FB676D" w:rsidRPr="002C6CC0" w14:paraId="01578DE7" w14:textId="77777777" w:rsidTr="004E3DF3">
        <w:trPr>
          <w:cantSplit/>
          <w:trHeight w:val="567"/>
        </w:trPr>
        <w:tc>
          <w:tcPr>
            <w:tcW w:w="1714" w:type="dxa"/>
          </w:tcPr>
          <w:p w14:paraId="46DBED0F" w14:textId="77777777" w:rsidR="00FB676D" w:rsidRPr="002C6CC0" w:rsidRDefault="00FB676D" w:rsidP="004E3DF3">
            <w:pPr>
              <w:pStyle w:val="MtedetaljerLable"/>
            </w:pPr>
            <w:r>
              <w:t>Fravær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7E2234FB" w14:textId="77777777" w:rsidR="00FB676D" w:rsidRPr="002C6CC0" w:rsidRDefault="00FB676D" w:rsidP="004E3DF3">
            <w:pPr>
              <w:pStyle w:val="BodyText"/>
            </w:pPr>
            <w:r>
              <w:t>Nikolai</w:t>
            </w:r>
          </w:p>
        </w:tc>
      </w:tr>
      <w:tr w:rsidR="00FB676D" w:rsidRPr="002C6CC0" w14:paraId="05E64BAF" w14:textId="77777777" w:rsidTr="004E3DF3">
        <w:trPr>
          <w:cantSplit/>
          <w:trHeight w:val="567"/>
        </w:trPr>
        <w:tc>
          <w:tcPr>
            <w:tcW w:w="1714" w:type="dxa"/>
          </w:tcPr>
          <w:p w14:paraId="16EB8F31" w14:textId="77777777" w:rsidR="00FB676D" w:rsidRPr="002C6CC0" w:rsidRDefault="00FB676D" w:rsidP="004E3DF3">
            <w:pPr>
              <w:pStyle w:val="MtedetaljerLable"/>
            </w:pPr>
            <w:r>
              <w:t>Kopi til</w:t>
            </w:r>
            <w:r w:rsidRPr="002C6CC0">
              <w:t>:</w:t>
            </w:r>
          </w:p>
        </w:tc>
        <w:tc>
          <w:tcPr>
            <w:tcW w:w="7342" w:type="dxa"/>
            <w:gridSpan w:val="3"/>
          </w:tcPr>
          <w:p w14:paraId="65E10E16" w14:textId="77777777" w:rsidR="00FB676D" w:rsidRPr="002C6CC0" w:rsidRDefault="00FB676D" w:rsidP="004E3DF3">
            <w:pPr>
              <w:pStyle w:val="BodyText"/>
            </w:pPr>
            <w:r>
              <w:t>Alle</w:t>
            </w:r>
          </w:p>
        </w:tc>
      </w:tr>
      <w:tr w:rsidR="00FB676D" w:rsidRPr="002C6CC0" w14:paraId="694AE17B" w14:textId="77777777" w:rsidTr="004E3DF3">
        <w:trPr>
          <w:cantSplit/>
          <w:trHeight w:val="567"/>
        </w:trPr>
        <w:tc>
          <w:tcPr>
            <w:tcW w:w="1714" w:type="dxa"/>
          </w:tcPr>
          <w:p w14:paraId="6EF220BC" w14:textId="77777777" w:rsidR="00FB676D" w:rsidRPr="002C6CC0" w:rsidRDefault="00FB676D" w:rsidP="004E3DF3">
            <w:pPr>
              <w:pStyle w:val="MtedetaljerLable"/>
            </w:pPr>
            <w:r>
              <w:t>Møtedato</w:t>
            </w:r>
            <w:r w:rsidRPr="002C6CC0">
              <w:t>:</w:t>
            </w:r>
          </w:p>
        </w:tc>
        <w:tc>
          <w:tcPr>
            <w:tcW w:w="2392" w:type="dxa"/>
          </w:tcPr>
          <w:p w14:paraId="59DEB3EC" w14:textId="34EFF607" w:rsidR="00FB676D" w:rsidRPr="002C6CC0" w:rsidRDefault="004528B9" w:rsidP="004E3DF3">
            <w:pPr>
              <w:pStyle w:val="BodyText"/>
            </w:pPr>
            <w:r>
              <w:t>16</w:t>
            </w:r>
            <w:r w:rsidR="00FB676D">
              <w:t>/02/2026</w:t>
            </w:r>
          </w:p>
        </w:tc>
        <w:tc>
          <w:tcPr>
            <w:tcW w:w="1313" w:type="dxa"/>
          </w:tcPr>
          <w:p w14:paraId="4FA946AA" w14:textId="77777777" w:rsidR="00FB676D" w:rsidRPr="002C6CC0" w:rsidRDefault="00FB676D" w:rsidP="004E3DF3">
            <w:pPr>
              <w:pStyle w:val="MtedetaljerLable"/>
            </w:pPr>
            <w:r>
              <w:t>Sted</w:t>
            </w:r>
            <w:r w:rsidRPr="002C6CC0">
              <w:t>:</w:t>
            </w:r>
          </w:p>
        </w:tc>
        <w:tc>
          <w:tcPr>
            <w:tcW w:w="3637" w:type="dxa"/>
          </w:tcPr>
          <w:p w14:paraId="2C08D11C" w14:textId="77777777" w:rsidR="00FB676D" w:rsidRPr="002C6CC0" w:rsidRDefault="00FB676D" w:rsidP="004E3DF3">
            <w:pPr>
              <w:pStyle w:val="BodyText"/>
            </w:pPr>
            <w:r>
              <w:t>NTNU Ålesund</w:t>
            </w:r>
          </w:p>
        </w:tc>
      </w:tr>
    </w:tbl>
    <w:p w14:paraId="0D4B50F7" w14:textId="77777777" w:rsidR="00A82126" w:rsidRDefault="00A82126" w:rsidP="00A82126">
      <w:pPr>
        <w:pStyle w:val="Hjelpetekst"/>
      </w:pPr>
    </w:p>
    <w:p w14:paraId="3C68AEF0" w14:textId="2BF78E91" w:rsidR="00A82126" w:rsidRDefault="00A82126" w:rsidP="00A82126">
      <w:pPr>
        <w:pStyle w:val="Heading1"/>
      </w:pPr>
      <w:r>
        <w:t>Sprintmål:</w:t>
      </w:r>
    </w:p>
    <w:p w14:paraId="60328412" w14:textId="52289F48" w:rsidR="00C0089D" w:rsidRDefault="00C0089D" w:rsidP="00C0089D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C0089D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 xml:space="preserve">MÅL: </w:t>
      </w:r>
      <w:r w:rsidR="004528B9" w:rsidRPr="004528B9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Lage en fungerende prototype av nettsiden med backend-integrasjon for å få reell tilbakemelding fra kunden.</w:t>
      </w:r>
    </w:p>
    <w:p w14:paraId="2B704DFE" w14:textId="0E6CC778" w:rsidR="00E106AF" w:rsidRDefault="00E106AF" w:rsidP="00A82126">
      <w:pPr>
        <w:pStyle w:val="Heading2"/>
      </w:pPr>
      <w:r w:rsidRPr="00E106AF">
        <w:t>Kapasitetsplanlegging</w:t>
      </w:r>
      <w:r w:rsidR="00A82126">
        <w:t>:</w:t>
      </w:r>
    </w:p>
    <w:p w14:paraId="1D23A5FE" w14:textId="607B58E2" w:rsidR="00E106AF" w:rsidRDefault="00E106AF" w:rsidP="00E106AF">
      <w:pPr>
        <w:pStyle w:val="BodyText"/>
      </w:pPr>
      <w:r w:rsidRPr="00E106AF">
        <w:t>Vi tar hensyn til at Nikolai fortsatt er redusert pga. sykdom, og at vi må bruke tid på dokumentopprydning.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E106AF" w14:paraId="69B8EE32" w14:textId="77777777" w:rsidTr="00E106AF">
        <w:tc>
          <w:tcPr>
            <w:tcW w:w="3018" w:type="dxa"/>
          </w:tcPr>
          <w:p w14:paraId="2B10A218" w14:textId="0048CD06" w:rsidR="00E106AF" w:rsidRDefault="00E106AF" w:rsidP="00E106AF">
            <w:pPr>
              <w:pStyle w:val="BodyText"/>
            </w:pPr>
            <w:r w:rsidRPr="00E106AF">
              <w:t>Ressurs</w:t>
            </w:r>
          </w:p>
        </w:tc>
        <w:tc>
          <w:tcPr>
            <w:tcW w:w="3019" w:type="dxa"/>
          </w:tcPr>
          <w:p w14:paraId="382749C9" w14:textId="3F33ADC1" w:rsidR="00E106AF" w:rsidRDefault="00E106AF" w:rsidP="00E106AF">
            <w:pPr>
              <w:pStyle w:val="BodyText"/>
            </w:pPr>
            <w:r w:rsidRPr="00E106AF">
              <w:t>Tilgjengelighet (%)</w:t>
            </w:r>
          </w:p>
        </w:tc>
        <w:tc>
          <w:tcPr>
            <w:tcW w:w="3019" w:type="dxa"/>
          </w:tcPr>
          <w:p w14:paraId="56468068" w14:textId="03EE16C8" w:rsidR="00E106AF" w:rsidRDefault="00E106AF" w:rsidP="00E106AF">
            <w:pPr>
              <w:pStyle w:val="BodyText"/>
            </w:pPr>
            <w:r w:rsidRPr="00E106AF">
              <w:t>Merknader</w:t>
            </w:r>
          </w:p>
        </w:tc>
      </w:tr>
      <w:tr w:rsidR="00E106AF" w14:paraId="062EAC3E" w14:textId="77777777" w:rsidTr="00E106AF">
        <w:tc>
          <w:tcPr>
            <w:tcW w:w="3018" w:type="dxa"/>
          </w:tcPr>
          <w:p w14:paraId="7696DAE3" w14:textId="3C57527F" w:rsidR="00E106AF" w:rsidRDefault="00E106AF" w:rsidP="00E106AF">
            <w:pPr>
              <w:pStyle w:val="BodyText"/>
            </w:pPr>
            <w:r w:rsidRPr="00E106AF">
              <w:t>Daniel</w:t>
            </w:r>
          </w:p>
        </w:tc>
        <w:tc>
          <w:tcPr>
            <w:tcW w:w="3019" w:type="dxa"/>
          </w:tcPr>
          <w:p w14:paraId="145837CB" w14:textId="66B3DF99" w:rsidR="00E106AF" w:rsidRDefault="004528B9" w:rsidP="00E106AF">
            <w:pPr>
              <w:pStyle w:val="BodyText"/>
            </w:pPr>
            <w:r>
              <w:t>100%</w:t>
            </w:r>
          </w:p>
        </w:tc>
        <w:tc>
          <w:tcPr>
            <w:tcW w:w="3019" w:type="dxa"/>
          </w:tcPr>
          <w:p w14:paraId="17612E01" w14:textId="6C2C1618" w:rsidR="00E106AF" w:rsidRDefault="00E106AF" w:rsidP="00E106AF">
            <w:pPr>
              <w:pStyle w:val="BodyText"/>
            </w:pPr>
          </w:p>
        </w:tc>
      </w:tr>
      <w:tr w:rsidR="00E106AF" w14:paraId="46B61713" w14:textId="77777777" w:rsidTr="00E106AF">
        <w:tc>
          <w:tcPr>
            <w:tcW w:w="3018" w:type="dxa"/>
          </w:tcPr>
          <w:p w14:paraId="47926BC3" w14:textId="4C95688F" w:rsidR="00E106AF" w:rsidRDefault="00E106AF" w:rsidP="00E106AF">
            <w:pPr>
              <w:pStyle w:val="BodyText"/>
            </w:pPr>
            <w:r w:rsidRPr="00E106AF">
              <w:t>Aleksander</w:t>
            </w:r>
          </w:p>
        </w:tc>
        <w:tc>
          <w:tcPr>
            <w:tcW w:w="3019" w:type="dxa"/>
          </w:tcPr>
          <w:p w14:paraId="573CFC3E" w14:textId="3199EB5D" w:rsidR="00E106AF" w:rsidRDefault="00F424CD" w:rsidP="00E106AF">
            <w:pPr>
              <w:pStyle w:val="BodyText"/>
            </w:pPr>
            <w:r>
              <w:t>100%</w:t>
            </w:r>
          </w:p>
        </w:tc>
        <w:tc>
          <w:tcPr>
            <w:tcW w:w="3019" w:type="dxa"/>
          </w:tcPr>
          <w:p w14:paraId="59A5BFA6" w14:textId="77777777" w:rsidR="00E106AF" w:rsidRDefault="00E106AF" w:rsidP="00E106AF">
            <w:pPr>
              <w:pStyle w:val="BodyText"/>
            </w:pPr>
          </w:p>
        </w:tc>
      </w:tr>
      <w:tr w:rsidR="00E106AF" w14:paraId="36F7D804" w14:textId="77777777" w:rsidTr="00E106AF">
        <w:tc>
          <w:tcPr>
            <w:tcW w:w="3018" w:type="dxa"/>
          </w:tcPr>
          <w:p w14:paraId="52A01096" w14:textId="32C22934" w:rsidR="00E106AF" w:rsidRDefault="00E106AF" w:rsidP="00E106AF">
            <w:pPr>
              <w:pStyle w:val="BodyText"/>
            </w:pPr>
            <w:r w:rsidRPr="00E106AF">
              <w:t>Nikolai</w:t>
            </w:r>
          </w:p>
        </w:tc>
        <w:tc>
          <w:tcPr>
            <w:tcW w:w="3019" w:type="dxa"/>
          </w:tcPr>
          <w:p w14:paraId="61A93EC7" w14:textId="03A22214" w:rsidR="00E106AF" w:rsidRDefault="00E106AF" w:rsidP="00E106AF">
            <w:pPr>
              <w:pStyle w:val="BodyText"/>
            </w:pPr>
            <w:r>
              <w:t>0%</w:t>
            </w:r>
          </w:p>
        </w:tc>
        <w:tc>
          <w:tcPr>
            <w:tcW w:w="3019" w:type="dxa"/>
          </w:tcPr>
          <w:p w14:paraId="34DA54E6" w14:textId="5578B61B" w:rsidR="00E106AF" w:rsidRDefault="00E106AF" w:rsidP="00E106AF">
            <w:pPr>
              <w:pStyle w:val="BodyText"/>
            </w:pPr>
            <w:r w:rsidRPr="00E106AF">
              <w:t>sykdom</w:t>
            </w:r>
          </w:p>
        </w:tc>
      </w:tr>
      <w:tr w:rsidR="00E106AF" w14:paraId="76A29B11" w14:textId="77777777" w:rsidTr="00E106AF">
        <w:tc>
          <w:tcPr>
            <w:tcW w:w="3018" w:type="dxa"/>
          </w:tcPr>
          <w:p w14:paraId="5D26F0D6" w14:textId="2A06DD44" w:rsidR="00E106AF" w:rsidRDefault="00356A3D" w:rsidP="00E106AF">
            <w:pPr>
              <w:pStyle w:val="BodyText"/>
            </w:pPr>
            <w:r w:rsidRPr="00356A3D">
              <w:t>SUM</w:t>
            </w:r>
          </w:p>
        </w:tc>
        <w:tc>
          <w:tcPr>
            <w:tcW w:w="3019" w:type="dxa"/>
          </w:tcPr>
          <w:p w14:paraId="39F22459" w14:textId="45E14CE4" w:rsidR="00E106AF" w:rsidRDefault="00356A3D" w:rsidP="00E106AF">
            <w:pPr>
              <w:pStyle w:val="BodyText"/>
            </w:pPr>
            <w:r w:rsidRPr="00356A3D">
              <w:t>~6</w:t>
            </w:r>
            <w:r>
              <w:t>0</w:t>
            </w:r>
            <w:r w:rsidRPr="00356A3D">
              <w:t xml:space="preserve"> timer</w:t>
            </w:r>
          </w:p>
        </w:tc>
        <w:tc>
          <w:tcPr>
            <w:tcW w:w="3019" w:type="dxa"/>
          </w:tcPr>
          <w:p w14:paraId="196945AC" w14:textId="043CCDE7" w:rsidR="00E106AF" w:rsidRDefault="00356A3D" w:rsidP="00E106AF">
            <w:pPr>
              <w:pStyle w:val="BodyText"/>
            </w:pPr>
            <w:r w:rsidRPr="00356A3D">
              <w:t>Estimert total arbeidskapasitet</w:t>
            </w:r>
          </w:p>
        </w:tc>
      </w:tr>
    </w:tbl>
    <w:p w14:paraId="686A8570" w14:textId="77777777" w:rsidR="00E106AF" w:rsidRPr="00E106AF" w:rsidRDefault="00E106AF" w:rsidP="00E106AF">
      <w:pPr>
        <w:pStyle w:val="BodyText"/>
      </w:pPr>
    </w:p>
    <w:p w14:paraId="76B5E6BF" w14:textId="3E0927CC" w:rsidR="007C234A" w:rsidRPr="007C234A" w:rsidRDefault="007C234A" w:rsidP="007C234A">
      <w:pPr>
        <w:pStyle w:val="ListBullet"/>
        <w:numPr>
          <w:ilvl w:val="0"/>
          <w:numId w:val="0"/>
        </w:numPr>
        <w:ind w:left="360" w:hanging="360"/>
      </w:pPr>
      <w:r w:rsidRPr="007C234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Sprint Backlog (Scope) </w:t>
      </w:r>
    </w:p>
    <w:p w14:paraId="7975353C" w14:textId="61DF2B10" w:rsidR="007C234A" w:rsidRDefault="007C234A" w:rsidP="001321B0">
      <w:pPr>
        <w:pStyle w:val="Hjelpetekst"/>
        <w:rPr>
          <w:i w:val="0"/>
          <w:iCs/>
          <w:color w:val="000000" w:themeColor="text1"/>
        </w:rPr>
      </w:pPr>
      <w:r w:rsidRPr="007C234A">
        <w:rPr>
          <w:i w:val="0"/>
          <w:iCs/>
          <w:color w:val="000000" w:themeColor="text1"/>
        </w:rPr>
        <w:t>Basert på retrospektiv i uke 6, bryter vi nå ned XL-oppgaver i mindre deloppgaver (sub-issues).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74"/>
        <w:gridCol w:w="3685"/>
        <w:gridCol w:w="1583"/>
        <w:gridCol w:w="1376"/>
      </w:tblGrid>
      <w:tr w:rsidR="004528B9" w14:paraId="2603CE9D" w14:textId="77777777" w:rsidTr="00B021B4">
        <w:tc>
          <w:tcPr>
            <w:tcW w:w="846" w:type="dxa"/>
          </w:tcPr>
          <w:p w14:paraId="0303EE09" w14:textId="750882B4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ID</w:t>
            </w:r>
          </w:p>
        </w:tc>
        <w:tc>
          <w:tcPr>
            <w:tcW w:w="1174" w:type="dxa"/>
          </w:tcPr>
          <w:p w14:paraId="48CF934E" w14:textId="628B19BE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Kategori</w:t>
            </w:r>
          </w:p>
        </w:tc>
        <w:tc>
          <w:tcPr>
            <w:tcW w:w="3685" w:type="dxa"/>
          </w:tcPr>
          <w:p w14:paraId="5E52EE7A" w14:textId="53C052AE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Oppgave</w:t>
            </w:r>
          </w:p>
        </w:tc>
        <w:tc>
          <w:tcPr>
            <w:tcW w:w="1583" w:type="dxa"/>
          </w:tcPr>
          <w:p w14:paraId="2E93B8AE" w14:textId="1430BB66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Ansvarlig</w:t>
            </w:r>
          </w:p>
        </w:tc>
        <w:tc>
          <w:tcPr>
            <w:tcW w:w="1376" w:type="dxa"/>
          </w:tcPr>
          <w:p w14:paraId="7420B670" w14:textId="2C91F7E5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Estimat</w:t>
            </w:r>
          </w:p>
        </w:tc>
      </w:tr>
      <w:tr w:rsidR="004528B9" w14:paraId="3AFD85C8" w14:textId="77777777" w:rsidTr="00B021B4">
        <w:tc>
          <w:tcPr>
            <w:tcW w:w="846" w:type="dxa"/>
          </w:tcPr>
          <w:p w14:paraId="7B1A3479" w14:textId="0524229E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#14</w:t>
            </w:r>
          </w:p>
        </w:tc>
        <w:tc>
          <w:tcPr>
            <w:tcW w:w="1174" w:type="dxa"/>
          </w:tcPr>
          <w:p w14:paraId="375C0530" w14:textId="73E9E05A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Dev</w:t>
            </w:r>
          </w:p>
        </w:tc>
        <w:tc>
          <w:tcPr>
            <w:tcW w:w="3685" w:type="dxa"/>
          </w:tcPr>
          <w:p w14:paraId="603FC665" w14:textId="2E12027E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Ferdigstille React-komponenter til prototype</w:t>
            </w:r>
          </w:p>
        </w:tc>
        <w:tc>
          <w:tcPr>
            <w:tcW w:w="1583" w:type="dxa"/>
          </w:tcPr>
          <w:p w14:paraId="09AB073B" w14:textId="21C8912C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6" w:type="dxa"/>
          </w:tcPr>
          <w:p w14:paraId="0141238D" w14:textId="1BF3DD0D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8 SP</w:t>
            </w:r>
          </w:p>
        </w:tc>
      </w:tr>
      <w:tr w:rsidR="004528B9" w14:paraId="22CF87FB" w14:textId="77777777" w:rsidTr="00B021B4">
        <w:tc>
          <w:tcPr>
            <w:tcW w:w="846" w:type="dxa"/>
          </w:tcPr>
          <w:p w14:paraId="2B020DEB" w14:textId="7EF9632D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#17</w:t>
            </w:r>
          </w:p>
        </w:tc>
        <w:tc>
          <w:tcPr>
            <w:tcW w:w="1174" w:type="dxa"/>
          </w:tcPr>
          <w:p w14:paraId="08DCC186" w14:textId="08FDDB4A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Dev</w:t>
            </w:r>
          </w:p>
        </w:tc>
        <w:tc>
          <w:tcPr>
            <w:tcW w:w="3685" w:type="dxa"/>
          </w:tcPr>
          <w:p w14:paraId="17F8DA4B" w14:textId="58BB1B9A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Setup Turf.js for prosessering av data</w:t>
            </w:r>
          </w:p>
        </w:tc>
        <w:tc>
          <w:tcPr>
            <w:tcW w:w="1583" w:type="dxa"/>
          </w:tcPr>
          <w:p w14:paraId="40DB33F5" w14:textId="4264F85A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Aleksander</w:t>
            </w:r>
          </w:p>
        </w:tc>
        <w:tc>
          <w:tcPr>
            <w:tcW w:w="1376" w:type="dxa"/>
          </w:tcPr>
          <w:p w14:paraId="34650723" w14:textId="0FB2FC82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3 SP</w:t>
            </w:r>
          </w:p>
        </w:tc>
      </w:tr>
      <w:tr w:rsidR="004528B9" w14:paraId="27344BFC" w14:textId="77777777" w:rsidTr="00B021B4">
        <w:tc>
          <w:tcPr>
            <w:tcW w:w="846" w:type="dxa"/>
          </w:tcPr>
          <w:p w14:paraId="19070DFB" w14:textId="3751C7CC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#18</w:t>
            </w:r>
          </w:p>
        </w:tc>
        <w:tc>
          <w:tcPr>
            <w:tcW w:w="1174" w:type="dxa"/>
          </w:tcPr>
          <w:p w14:paraId="3EB00CF5" w14:textId="336C804A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Ready</w:t>
            </w:r>
          </w:p>
        </w:tc>
        <w:tc>
          <w:tcPr>
            <w:tcW w:w="3685" w:type="dxa"/>
          </w:tcPr>
          <w:p w14:paraId="02EDE461" w14:textId="76DE4C68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Vurdere Deck.gl vs MapLibre for datapunkter</w:t>
            </w:r>
          </w:p>
        </w:tc>
        <w:tc>
          <w:tcPr>
            <w:tcW w:w="1583" w:type="dxa"/>
          </w:tcPr>
          <w:p w14:paraId="7B5F1AC0" w14:textId="5A18F9B4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Alle</w:t>
            </w:r>
          </w:p>
        </w:tc>
        <w:tc>
          <w:tcPr>
            <w:tcW w:w="1376" w:type="dxa"/>
          </w:tcPr>
          <w:p w14:paraId="0A923CD4" w14:textId="5732E6E3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2 SP</w:t>
            </w:r>
          </w:p>
        </w:tc>
      </w:tr>
      <w:tr w:rsidR="004528B9" w14:paraId="4F45612E" w14:textId="77777777" w:rsidTr="00B021B4">
        <w:tc>
          <w:tcPr>
            <w:tcW w:w="846" w:type="dxa"/>
          </w:tcPr>
          <w:p w14:paraId="09252800" w14:textId="17BA7CC6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lastRenderedPageBreak/>
              <w:t>#15</w:t>
            </w:r>
          </w:p>
        </w:tc>
        <w:tc>
          <w:tcPr>
            <w:tcW w:w="1174" w:type="dxa"/>
          </w:tcPr>
          <w:p w14:paraId="717C3A0D" w14:textId="68517A04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Docs</w:t>
            </w:r>
          </w:p>
        </w:tc>
        <w:tc>
          <w:tcPr>
            <w:tcW w:w="3685" w:type="dxa"/>
          </w:tcPr>
          <w:p w14:paraId="45CBEB73" w14:textId="04485237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Større opprydning i dokumenter/Bærekraft</w:t>
            </w:r>
          </w:p>
        </w:tc>
        <w:tc>
          <w:tcPr>
            <w:tcW w:w="1583" w:type="dxa"/>
          </w:tcPr>
          <w:p w14:paraId="3B1475D1" w14:textId="6586AC2B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6" w:type="dxa"/>
          </w:tcPr>
          <w:p w14:paraId="1AF8A101" w14:textId="7A87E38E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3 SP</w:t>
            </w:r>
          </w:p>
        </w:tc>
      </w:tr>
      <w:tr w:rsidR="004528B9" w14:paraId="6D61EF4F" w14:textId="77777777" w:rsidTr="00B021B4">
        <w:tc>
          <w:tcPr>
            <w:tcW w:w="846" w:type="dxa"/>
          </w:tcPr>
          <w:p w14:paraId="5C43FB84" w14:textId="70E16398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#16</w:t>
            </w:r>
          </w:p>
        </w:tc>
        <w:tc>
          <w:tcPr>
            <w:tcW w:w="1174" w:type="dxa"/>
          </w:tcPr>
          <w:p w14:paraId="3714CF25" w14:textId="11B6ACD1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Ready</w:t>
            </w:r>
          </w:p>
        </w:tc>
        <w:tc>
          <w:tcPr>
            <w:tcW w:w="3685" w:type="dxa"/>
          </w:tcPr>
          <w:p w14:paraId="345B9044" w14:textId="1CD6975E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Last opp Review/Retro for Iterasjon 7</w:t>
            </w:r>
          </w:p>
        </w:tc>
        <w:tc>
          <w:tcPr>
            <w:tcW w:w="1583" w:type="dxa"/>
          </w:tcPr>
          <w:p w14:paraId="37BA41AB" w14:textId="6F79B40F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Daniel</w:t>
            </w:r>
          </w:p>
        </w:tc>
        <w:tc>
          <w:tcPr>
            <w:tcW w:w="1376" w:type="dxa"/>
          </w:tcPr>
          <w:p w14:paraId="7F76031A" w14:textId="2AFD8528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1 SP</w:t>
            </w:r>
          </w:p>
        </w:tc>
      </w:tr>
      <w:tr w:rsidR="004528B9" w14:paraId="7D066459" w14:textId="77777777" w:rsidTr="00B021B4">
        <w:tc>
          <w:tcPr>
            <w:tcW w:w="846" w:type="dxa"/>
          </w:tcPr>
          <w:p w14:paraId="3C83133D" w14:textId="6372FC7E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#5</w:t>
            </w:r>
          </w:p>
        </w:tc>
        <w:tc>
          <w:tcPr>
            <w:tcW w:w="1174" w:type="dxa"/>
          </w:tcPr>
          <w:p w14:paraId="0B85E7C6" w14:textId="2CE8B3DC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Docs</w:t>
            </w:r>
          </w:p>
        </w:tc>
        <w:tc>
          <w:tcPr>
            <w:tcW w:w="3685" w:type="dxa"/>
          </w:tcPr>
          <w:p w14:paraId="2B195DE3" w14:textId="5F5534B0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Skrive bachelor-rapport (XL-pågående)</w:t>
            </w:r>
          </w:p>
        </w:tc>
        <w:tc>
          <w:tcPr>
            <w:tcW w:w="1583" w:type="dxa"/>
          </w:tcPr>
          <w:p w14:paraId="0733A7D5" w14:textId="5C07007A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Alle</w:t>
            </w:r>
          </w:p>
        </w:tc>
        <w:tc>
          <w:tcPr>
            <w:tcW w:w="1376" w:type="dxa"/>
          </w:tcPr>
          <w:p w14:paraId="63BA4C1A" w14:textId="01210E3E" w:rsidR="004528B9" w:rsidRPr="004528B9" w:rsidRDefault="004528B9" w:rsidP="004528B9">
            <w:pPr>
              <w:pStyle w:val="Hjelpetekst"/>
              <w:rPr>
                <w:i w:val="0"/>
                <w:iCs/>
                <w:color w:val="auto"/>
              </w:rPr>
            </w:pPr>
            <w:r w:rsidRPr="004528B9">
              <w:rPr>
                <w:color w:val="auto"/>
              </w:rPr>
              <w:t>-</w:t>
            </w:r>
          </w:p>
        </w:tc>
      </w:tr>
    </w:tbl>
    <w:p w14:paraId="633DDB9F" w14:textId="77777777" w:rsidR="007C234A" w:rsidRDefault="007C234A" w:rsidP="001321B0">
      <w:pPr>
        <w:pStyle w:val="Hjelpetekst"/>
        <w:rPr>
          <w:i w:val="0"/>
          <w:iCs/>
          <w:color w:val="000000" w:themeColor="text1"/>
        </w:rPr>
      </w:pPr>
    </w:p>
    <w:p w14:paraId="09C599AE" w14:textId="24961E2B" w:rsidR="00B021B4" w:rsidRPr="00B021B4" w:rsidRDefault="00B021B4" w:rsidP="00B021B4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>Total Story Points: 26</w:t>
      </w:r>
    </w:p>
    <w:p w14:paraId="071E9633" w14:textId="41EAAAE4" w:rsidR="00FE12E3" w:rsidRPr="00F3555E" w:rsidRDefault="00B021B4" w:rsidP="00F3555E">
      <w:pPr>
        <w:pStyle w:val="Hjelpetekst"/>
        <w:rPr>
          <w:i w:val="0"/>
          <w:iCs/>
          <w:color w:val="000000" w:themeColor="text1"/>
        </w:rPr>
      </w:pPr>
      <w:r w:rsidRPr="00B021B4">
        <w:rPr>
          <w:i w:val="0"/>
          <w:iCs/>
          <w:color w:val="000000" w:themeColor="text1"/>
        </w:rPr>
        <w:t xml:space="preserve">Kommentar: </w:t>
      </w:r>
      <w:r w:rsidR="00F3555E">
        <w:rPr>
          <w:i w:val="0"/>
          <w:iCs/>
          <w:color w:val="000000" w:themeColor="text1"/>
        </w:rPr>
        <w:t>Prioriteringen blir fokus</w:t>
      </w:r>
    </w:p>
    <w:p w14:paraId="3B77A18B" w14:textId="77777777" w:rsidR="00FE12E3" w:rsidRPr="00FE12E3" w:rsidRDefault="00FE12E3" w:rsidP="00B021B4">
      <w:pPr>
        <w:pStyle w:val="BodyText"/>
      </w:pPr>
    </w:p>
    <w:p w14:paraId="173C5C32" w14:textId="37CA5F26" w:rsidR="00FE12E3" w:rsidRPr="00B021B4" w:rsidRDefault="00FE12E3" w:rsidP="00B021B4">
      <w:pPr>
        <w:pStyle w:val="BodyText"/>
      </w:pPr>
      <w:r w:rsidRPr="00FE12E3">
        <w:rPr>
          <w:b/>
          <w:bCs/>
        </w:rPr>
        <w:t>Godkjenning:</w:t>
      </w:r>
      <w:r w:rsidRPr="00FE12E3">
        <w:t> Planen er vedtatt av teamet 09.02.2026.</w:t>
      </w:r>
    </w:p>
    <w:p w14:paraId="1BD9839E" w14:textId="77777777" w:rsidR="002F58C7" w:rsidRPr="002C6CC0" w:rsidRDefault="002F58C7" w:rsidP="00B021B4">
      <w:pPr>
        <w:pStyle w:val="Heading1"/>
      </w:pPr>
    </w:p>
    <w:sectPr w:rsidR="002F58C7" w:rsidRPr="002C6CC0" w:rsidSect="00245E85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A730" w14:textId="77777777" w:rsidR="00A8625E" w:rsidRDefault="00A8625E" w:rsidP="002F58C7">
      <w:r>
        <w:separator/>
      </w:r>
    </w:p>
  </w:endnote>
  <w:endnote w:type="continuationSeparator" w:id="0">
    <w:p w14:paraId="0A88D3C9" w14:textId="77777777" w:rsidR="00A8625E" w:rsidRDefault="00A8625E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D68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B40EBE5" wp14:editId="24A6756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D08613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4552D" w14:textId="77777777" w:rsidR="00A8625E" w:rsidRDefault="00A8625E" w:rsidP="002F58C7">
      <w:r>
        <w:separator/>
      </w:r>
    </w:p>
  </w:footnote>
  <w:footnote w:type="continuationSeparator" w:id="0">
    <w:p w14:paraId="5E70388E" w14:textId="77777777" w:rsidR="00A8625E" w:rsidRDefault="00A8625E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7EE9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96F534C" wp14:editId="4EDB6B1E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E84E71">
      <w:t>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E84E71">
      <w:t>av</w:t>
    </w:r>
    <w:r>
      <w:t xml:space="preserve"> </w:t>
    </w:r>
    <w:fldSimple w:instr=" NUMPAGES ">
      <w:r>
        <w:t>1</w:t>
      </w:r>
    </w:fldSimple>
  </w:p>
  <w:p w14:paraId="10F68CE2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A935F0" wp14:editId="40872270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6F9189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D878494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54886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B6F7A1D"/>
    <w:multiLevelType w:val="hybridMultilevel"/>
    <w:tmpl w:val="D8BE96A0"/>
    <w:lvl w:ilvl="0" w:tplc="8F94AB3E">
      <w:start w:val="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4624C"/>
    <w:multiLevelType w:val="hybridMultilevel"/>
    <w:tmpl w:val="B8B48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B25F5"/>
    <w:multiLevelType w:val="hybridMultilevel"/>
    <w:tmpl w:val="B87A919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26F00"/>
    <w:multiLevelType w:val="multilevel"/>
    <w:tmpl w:val="5C7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F1CCA"/>
    <w:multiLevelType w:val="hybridMultilevel"/>
    <w:tmpl w:val="6ACEDCB4"/>
    <w:lvl w:ilvl="0" w:tplc="8F94AB3E">
      <w:start w:val="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E06A7"/>
    <w:multiLevelType w:val="hybridMultilevel"/>
    <w:tmpl w:val="A3A2EA3A"/>
    <w:lvl w:ilvl="0" w:tplc="8F94AB3E">
      <w:start w:val="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C49D0"/>
    <w:multiLevelType w:val="hybridMultilevel"/>
    <w:tmpl w:val="F11EBBD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7"/>
  </w:num>
  <w:num w:numId="4" w16cid:durableId="146361582">
    <w:abstractNumId w:val="2"/>
  </w:num>
  <w:num w:numId="5" w16cid:durableId="1785687795">
    <w:abstractNumId w:val="4"/>
  </w:num>
  <w:num w:numId="6" w16cid:durableId="559561166">
    <w:abstractNumId w:val="3"/>
  </w:num>
  <w:num w:numId="7" w16cid:durableId="935482138">
    <w:abstractNumId w:val="6"/>
  </w:num>
  <w:num w:numId="8" w16cid:durableId="640577138">
    <w:abstractNumId w:val="10"/>
  </w:num>
  <w:num w:numId="9" w16cid:durableId="807940297">
    <w:abstractNumId w:val="5"/>
  </w:num>
  <w:num w:numId="10" w16cid:durableId="1536769016">
    <w:abstractNumId w:val="9"/>
  </w:num>
  <w:num w:numId="11" w16cid:durableId="1225944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1E"/>
    <w:rsid w:val="000B0B82"/>
    <w:rsid w:val="000B2DBB"/>
    <w:rsid w:val="001321B0"/>
    <w:rsid w:val="00245E85"/>
    <w:rsid w:val="002C132B"/>
    <w:rsid w:val="002C6CC0"/>
    <w:rsid w:val="002D3910"/>
    <w:rsid w:val="002F58C7"/>
    <w:rsid w:val="00354B1E"/>
    <w:rsid w:val="00356A3D"/>
    <w:rsid w:val="003759C7"/>
    <w:rsid w:val="003B0C08"/>
    <w:rsid w:val="003E4CEE"/>
    <w:rsid w:val="004528B9"/>
    <w:rsid w:val="004872E6"/>
    <w:rsid w:val="004B3BFF"/>
    <w:rsid w:val="004B53A2"/>
    <w:rsid w:val="004B5494"/>
    <w:rsid w:val="004E6532"/>
    <w:rsid w:val="00515850"/>
    <w:rsid w:val="00524391"/>
    <w:rsid w:val="00527BBF"/>
    <w:rsid w:val="005814E6"/>
    <w:rsid w:val="00751803"/>
    <w:rsid w:val="007C234A"/>
    <w:rsid w:val="008027C2"/>
    <w:rsid w:val="008C0138"/>
    <w:rsid w:val="00935506"/>
    <w:rsid w:val="00952A4B"/>
    <w:rsid w:val="00962B7E"/>
    <w:rsid w:val="009932ED"/>
    <w:rsid w:val="00A2574B"/>
    <w:rsid w:val="00A624A3"/>
    <w:rsid w:val="00A82126"/>
    <w:rsid w:val="00A8625E"/>
    <w:rsid w:val="00AF6650"/>
    <w:rsid w:val="00B021B4"/>
    <w:rsid w:val="00C0089D"/>
    <w:rsid w:val="00D73FFD"/>
    <w:rsid w:val="00DA70CD"/>
    <w:rsid w:val="00E106AF"/>
    <w:rsid w:val="00E32232"/>
    <w:rsid w:val="00E72CE8"/>
    <w:rsid w:val="00E84E71"/>
    <w:rsid w:val="00EA2F0D"/>
    <w:rsid w:val="00EB796A"/>
    <w:rsid w:val="00F306B3"/>
    <w:rsid w:val="00F3555E"/>
    <w:rsid w:val="00F424CD"/>
    <w:rsid w:val="00F43BDB"/>
    <w:rsid w:val="00FB676D"/>
    <w:rsid w:val="00FE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31539"/>
  <w15:chartTrackingRefBased/>
  <w15:docId w15:val="{68F4DC9E-9C74-4233-9201-029A63E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7E"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  <w:style w:type="character" w:customStyle="1" w:styleId="ng-star-inserted">
    <w:name w:val="ng-star-inserted"/>
    <w:basedOn w:val="DefaultParagraphFont"/>
    <w:rsid w:val="00452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helor%20Documents\Sprint%20review-statusrapport-nor%20-%20Copy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50F2F-B981-4CB4-BBEC-CC3EC668B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review-statusrapport-nor - Copy</Template>
  <TotalTime>91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Alnes</dc:creator>
  <cp:keywords/>
  <dc:description/>
  <cp:lastModifiedBy>Daniel Skjong Alnes</cp:lastModifiedBy>
  <cp:revision>6</cp:revision>
  <dcterms:created xsi:type="dcterms:W3CDTF">2026-02-11T09:41:00Z</dcterms:created>
  <dcterms:modified xsi:type="dcterms:W3CDTF">2026-02-16T23:33:00Z</dcterms:modified>
</cp:coreProperties>
</file>