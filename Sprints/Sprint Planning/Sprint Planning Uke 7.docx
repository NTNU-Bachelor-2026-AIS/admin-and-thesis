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5F" w14:textId="1CE523C8" w:rsidR="00935506" w:rsidRPr="002C6CC0" w:rsidRDefault="005814E6" w:rsidP="002F58C7">
      <w:pPr>
        <w:pStyle w:val="Title"/>
      </w:pPr>
      <w:r>
        <w:t xml:space="preserve">Sprint </w:t>
      </w:r>
      <w:r w:rsidR="00FB676D" w:rsidRPr="00FB676D">
        <w:t xml:space="preserve">Planning: Sprint 4 (Iterasjon </w:t>
      </w:r>
      <w:r w:rsidR="003759C7">
        <w:t>6</w:t>
      </w:r>
      <w:r w:rsidR="00FB676D"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FB676D" w:rsidRPr="002C6CC0" w14:paraId="27BE33F4" w14:textId="77777777" w:rsidTr="004E3DF3">
        <w:trPr>
          <w:cantSplit/>
          <w:trHeight w:val="567"/>
        </w:trPr>
        <w:tc>
          <w:tcPr>
            <w:tcW w:w="1714" w:type="dxa"/>
          </w:tcPr>
          <w:p w14:paraId="46D374CA" w14:textId="77777777" w:rsidR="00FB676D" w:rsidRPr="002C6CC0" w:rsidRDefault="00FB676D" w:rsidP="004E3DF3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934556E" w14:textId="77777777" w:rsidR="00FB676D" w:rsidRPr="002C6CC0" w:rsidRDefault="00FB676D" w:rsidP="004E3DF3">
            <w:pPr>
              <w:pStyle w:val="BodyText"/>
            </w:pPr>
            <w:r>
              <w:t>Aleksander, Daniel</w:t>
            </w:r>
          </w:p>
        </w:tc>
      </w:tr>
      <w:tr w:rsidR="00FB676D" w:rsidRPr="002C6CC0" w14:paraId="01578DE7" w14:textId="77777777" w:rsidTr="004E3DF3">
        <w:trPr>
          <w:cantSplit/>
          <w:trHeight w:val="567"/>
        </w:trPr>
        <w:tc>
          <w:tcPr>
            <w:tcW w:w="1714" w:type="dxa"/>
          </w:tcPr>
          <w:p w14:paraId="46DBED0F" w14:textId="77777777" w:rsidR="00FB676D" w:rsidRPr="002C6CC0" w:rsidRDefault="00FB676D" w:rsidP="004E3DF3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E2234FB" w14:textId="77777777" w:rsidR="00FB676D" w:rsidRPr="002C6CC0" w:rsidRDefault="00FB676D" w:rsidP="004E3DF3">
            <w:pPr>
              <w:pStyle w:val="BodyText"/>
            </w:pPr>
            <w:r>
              <w:t>Nikolai</w:t>
            </w:r>
          </w:p>
        </w:tc>
      </w:tr>
      <w:tr w:rsidR="00FB676D" w:rsidRPr="002C6CC0" w14:paraId="05E64BAF" w14:textId="77777777" w:rsidTr="004E3DF3">
        <w:trPr>
          <w:cantSplit/>
          <w:trHeight w:val="567"/>
        </w:trPr>
        <w:tc>
          <w:tcPr>
            <w:tcW w:w="1714" w:type="dxa"/>
          </w:tcPr>
          <w:p w14:paraId="16EB8F31" w14:textId="77777777" w:rsidR="00FB676D" w:rsidRPr="002C6CC0" w:rsidRDefault="00FB676D" w:rsidP="004E3DF3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5E10E16" w14:textId="77777777" w:rsidR="00FB676D" w:rsidRPr="002C6CC0" w:rsidRDefault="00FB676D" w:rsidP="004E3DF3">
            <w:pPr>
              <w:pStyle w:val="BodyText"/>
            </w:pPr>
            <w:r>
              <w:t>Alle</w:t>
            </w:r>
          </w:p>
        </w:tc>
      </w:tr>
      <w:tr w:rsidR="00FB676D" w:rsidRPr="002C6CC0" w14:paraId="694AE17B" w14:textId="77777777" w:rsidTr="004E3DF3">
        <w:trPr>
          <w:cantSplit/>
          <w:trHeight w:val="567"/>
        </w:trPr>
        <w:tc>
          <w:tcPr>
            <w:tcW w:w="1714" w:type="dxa"/>
          </w:tcPr>
          <w:p w14:paraId="6EF220BC" w14:textId="77777777" w:rsidR="00FB676D" w:rsidRPr="002C6CC0" w:rsidRDefault="00FB676D" w:rsidP="004E3DF3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59DEB3EC" w14:textId="77777777" w:rsidR="00FB676D" w:rsidRPr="002C6CC0" w:rsidRDefault="00FB676D" w:rsidP="004E3DF3">
            <w:pPr>
              <w:pStyle w:val="BodyText"/>
            </w:pPr>
            <w:r>
              <w:t>09/02/2026</w:t>
            </w:r>
          </w:p>
        </w:tc>
        <w:tc>
          <w:tcPr>
            <w:tcW w:w="1313" w:type="dxa"/>
          </w:tcPr>
          <w:p w14:paraId="4FA946AA" w14:textId="77777777" w:rsidR="00FB676D" w:rsidRPr="002C6CC0" w:rsidRDefault="00FB676D" w:rsidP="004E3DF3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2C08D11C" w14:textId="77777777" w:rsidR="00FB676D" w:rsidRPr="002C6CC0" w:rsidRDefault="00FB676D" w:rsidP="004E3DF3">
            <w:pPr>
              <w:pStyle w:val="BodyText"/>
            </w:pPr>
            <w:r>
              <w:t>NTNU Ålesund</w:t>
            </w:r>
          </w:p>
        </w:tc>
      </w:tr>
    </w:tbl>
    <w:p w14:paraId="0D4B50F7" w14:textId="77777777" w:rsidR="00A82126" w:rsidRDefault="00A82126" w:rsidP="00A82126">
      <w:pPr>
        <w:pStyle w:val="Hjelpetekst"/>
      </w:pPr>
    </w:p>
    <w:p w14:paraId="3C68AEF0" w14:textId="2BF78E91" w:rsidR="00A82126" w:rsidRDefault="00A82126" w:rsidP="00A82126">
      <w:pPr>
        <w:pStyle w:val="Heading1"/>
      </w:pPr>
      <w:r>
        <w:t>Sprintmål:</w:t>
      </w:r>
    </w:p>
    <w:p w14:paraId="7BA845C6" w14:textId="622BFF1B" w:rsidR="00C0089D" w:rsidRPr="00C0089D" w:rsidRDefault="00C0089D" w:rsidP="00C0089D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Målet for denne sprinten er aktiv utvikling av funksjonalitet</w:t>
      </w:r>
      <w:r w:rsidR="003759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og</w:t>
      </w: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</w:t>
      </w:r>
      <w:r w:rsidR="003759C7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forbedring av</w:t>
      </w: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prosjektstyringen gjennom bedre dokumentasjonsstruktur.</w:t>
      </w:r>
    </w:p>
    <w:p w14:paraId="60328412" w14:textId="624BC5E6" w:rsidR="00C0089D" w:rsidRDefault="00C0089D" w:rsidP="00C0089D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Etablere </w:t>
      </w:r>
      <w:proofErr w:type="spellStart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backend</w:t>
      </w:r>
      <w:proofErr w:type="spellEnd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-infrastruktur med </w:t>
      </w:r>
      <w:proofErr w:type="spellStart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Docker</w:t>
      </w:r>
      <w:proofErr w:type="spellEnd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, utvikle de første funksjonelle </w:t>
      </w:r>
      <w:proofErr w:type="spellStart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React</w:t>
      </w:r>
      <w:proofErr w:type="spellEnd"/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-komponentene for nettsiden, og gjennomføre en fullstendig revisjon av prosjektdokumentasjonen </w:t>
      </w:r>
      <w:r w:rsidR="00F424C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med </w:t>
      </w:r>
      <w:proofErr w:type="spellStart"/>
      <w:r w:rsidR="00F424C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berekraft</w:t>
      </w:r>
      <w:proofErr w:type="spellEnd"/>
      <w:r w:rsidR="00F424C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.</w:t>
      </w:r>
    </w:p>
    <w:p w14:paraId="2B704DFE" w14:textId="0E6CC778" w:rsidR="00E106AF" w:rsidRDefault="00E106AF" w:rsidP="00A82126">
      <w:pPr>
        <w:pStyle w:val="Heading2"/>
      </w:pPr>
      <w:r w:rsidRPr="00E106AF">
        <w:t>Kapasitetsplanlegging</w:t>
      </w:r>
      <w:r w:rsidR="00A82126">
        <w:t>:</w:t>
      </w:r>
    </w:p>
    <w:p w14:paraId="1D23A5FE" w14:textId="607B58E2" w:rsidR="00E106AF" w:rsidRDefault="00E106AF" w:rsidP="00E106AF">
      <w:pPr>
        <w:pStyle w:val="BodyText"/>
      </w:pPr>
      <w:r w:rsidRPr="00E106AF">
        <w:t>Vi tar hensyn til at Nikolai fortsatt er redusert pga. sykdom, og at vi må bruke tid på dokumentopprydning.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E106AF" w14:paraId="69B8EE32" w14:textId="77777777" w:rsidTr="00E106AF">
        <w:tc>
          <w:tcPr>
            <w:tcW w:w="3018" w:type="dxa"/>
          </w:tcPr>
          <w:p w14:paraId="2B10A218" w14:textId="0048CD06" w:rsidR="00E106AF" w:rsidRDefault="00E106AF" w:rsidP="00E106AF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382749C9" w14:textId="3F33ADC1" w:rsidR="00E106AF" w:rsidRDefault="00E106AF" w:rsidP="00E106AF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56468068" w14:textId="03EE16C8" w:rsidR="00E106AF" w:rsidRDefault="00E106AF" w:rsidP="00E106AF">
            <w:pPr>
              <w:pStyle w:val="BodyText"/>
            </w:pPr>
            <w:r w:rsidRPr="00E106AF">
              <w:t>Merknader</w:t>
            </w:r>
          </w:p>
        </w:tc>
      </w:tr>
      <w:tr w:rsidR="00E106AF" w14:paraId="062EAC3E" w14:textId="77777777" w:rsidTr="00E106AF">
        <w:tc>
          <w:tcPr>
            <w:tcW w:w="3018" w:type="dxa"/>
          </w:tcPr>
          <w:p w14:paraId="7696DAE3" w14:textId="3C57527F" w:rsidR="00E106AF" w:rsidRDefault="00E106AF" w:rsidP="00E106AF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145837CB" w14:textId="0A1303F2" w:rsidR="00E106AF" w:rsidRDefault="00F424CD" w:rsidP="00E106AF">
            <w:pPr>
              <w:pStyle w:val="BodyText"/>
            </w:pPr>
            <w:r>
              <w:t>80-100%</w:t>
            </w:r>
          </w:p>
        </w:tc>
        <w:tc>
          <w:tcPr>
            <w:tcW w:w="3019" w:type="dxa"/>
          </w:tcPr>
          <w:p w14:paraId="17612E01" w14:textId="2BDEDCE4" w:rsidR="00E106AF" w:rsidRDefault="00F424CD" w:rsidP="00E106AF">
            <w:pPr>
              <w:pStyle w:val="BodyText"/>
            </w:pPr>
            <w:r>
              <w:t>sykdom</w:t>
            </w:r>
          </w:p>
        </w:tc>
      </w:tr>
      <w:tr w:rsidR="00E106AF" w14:paraId="46B61713" w14:textId="77777777" w:rsidTr="00E106AF">
        <w:tc>
          <w:tcPr>
            <w:tcW w:w="3018" w:type="dxa"/>
          </w:tcPr>
          <w:p w14:paraId="47926BC3" w14:textId="4C95688F" w:rsidR="00E106AF" w:rsidRDefault="00E106AF" w:rsidP="00E106AF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573CFC3E" w14:textId="3199EB5D" w:rsidR="00E106AF" w:rsidRDefault="00F424CD" w:rsidP="00E106AF">
            <w:pPr>
              <w:pStyle w:val="BodyText"/>
            </w:pPr>
            <w:r>
              <w:t>100%</w:t>
            </w:r>
          </w:p>
        </w:tc>
        <w:tc>
          <w:tcPr>
            <w:tcW w:w="3019" w:type="dxa"/>
          </w:tcPr>
          <w:p w14:paraId="59A5BFA6" w14:textId="77777777" w:rsidR="00E106AF" w:rsidRDefault="00E106AF" w:rsidP="00E106AF">
            <w:pPr>
              <w:pStyle w:val="BodyText"/>
            </w:pPr>
          </w:p>
        </w:tc>
      </w:tr>
      <w:tr w:rsidR="00E106AF" w14:paraId="36F7D804" w14:textId="77777777" w:rsidTr="00E106AF">
        <w:tc>
          <w:tcPr>
            <w:tcW w:w="3018" w:type="dxa"/>
          </w:tcPr>
          <w:p w14:paraId="52A01096" w14:textId="32C22934" w:rsidR="00E106AF" w:rsidRDefault="00E106AF" w:rsidP="00E106AF">
            <w:pPr>
              <w:pStyle w:val="BodyText"/>
            </w:pPr>
            <w:r w:rsidRPr="00E106AF">
              <w:t>Nikolai</w:t>
            </w:r>
          </w:p>
        </w:tc>
        <w:tc>
          <w:tcPr>
            <w:tcW w:w="3019" w:type="dxa"/>
          </w:tcPr>
          <w:p w14:paraId="61A93EC7" w14:textId="03A22214" w:rsidR="00E106AF" w:rsidRDefault="00E106AF" w:rsidP="00E106AF">
            <w:pPr>
              <w:pStyle w:val="BodyText"/>
            </w:pPr>
            <w:r>
              <w:t>0%</w:t>
            </w:r>
          </w:p>
        </w:tc>
        <w:tc>
          <w:tcPr>
            <w:tcW w:w="3019" w:type="dxa"/>
          </w:tcPr>
          <w:p w14:paraId="34DA54E6" w14:textId="5578B61B" w:rsidR="00E106AF" w:rsidRDefault="00E106AF" w:rsidP="00E106AF">
            <w:pPr>
              <w:pStyle w:val="BodyText"/>
            </w:pPr>
            <w:r w:rsidRPr="00E106AF">
              <w:t>sykdom</w:t>
            </w:r>
          </w:p>
        </w:tc>
      </w:tr>
      <w:tr w:rsidR="00E106AF" w14:paraId="76A29B11" w14:textId="77777777" w:rsidTr="00E106AF">
        <w:tc>
          <w:tcPr>
            <w:tcW w:w="3018" w:type="dxa"/>
          </w:tcPr>
          <w:p w14:paraId="5D26F0D6" w14:textId="2A06DD44" w:rsidR="00E106AF" w:rsidRDefault="00356A3D" w:rsidP="00E106AF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39F22459" w14:textId="45E14CE4" w:rsidR="00E106AF" w:rsidRDefault="00356A3D" w:rsidP="00E106AF">
            <w:pPr>
              <w:pStyle w:val="BodyText"/>
            </w:pPr>
            <w:r w:rsidRPr="00356A3D">
              <w:t>~6</w:t>
            </w:r>
            <w:r>
              <w:t>0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196945AC" w14:textId="043CCDE7" w:rsidR="00E106AF" w:rsidRDefault="00356A3D" w:rsidP="00E106AF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686A8570" w14:textId="77777777" w:rsidR="00E106AF" w:rsidRPr="00E106AF" w:rsidRDefault="00E106AF" w:rsidP="00E106AF">
      <w:pPr>
        <w:pStyle w:val="BodyText"/>
      </w:pPr>
    </w:p>
    <w:p w14:paraId="76B5E6BF" w14:textId="3E0927CC" w:rsidR="007C234A" w:rsidRPr="007C234A" w:rsidRDefault="007C234A" w:rsidP="007C234A">
      <w:pPr>
        <w:pStyle w:val="ListBullet"/>
        <w:numPr>
          <w:ilvl w:val="0"/>
          <w:numId w:val="0"/>
        </w:numPr>
        <w:ind w:left="360" w:hanging="360"/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</w:t>
      </w:r>
      <w:proofErr w:type="spellStart"/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Backlog</w:t>
      </w:r>
      <w:proofErr w:type="spellEnd"/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(Scope)</w:t>
      </w: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</w:p>
    <w:p w14:paraId="7975353C" w14:textId="61DF2B10" w:rsidR="007C234A" w:rsidRDefault="007C234A" w:rsidP="001321B0">
      <w:pPr>
        <w:pStyle w:val="Hjelpetekst"/>
        <w:rPr>
          <w:i w:val="0"/>
          <w:iCs/>
          <w:color w:val="000000" w:themeColor="text1"/>
        </w:rPr>
      </w:pPr>
      <w:r w:rsidRPr="007C234A">
        <w:rPr>
          <w:i w:val="0"/>
          <w:iCs/>
          <w:color w:val="000000" w:themeColor="text1"/>
        </w:rPr>
        <w:t>Basert på retrospektiv i uke 6, bryter vi nå ned XL-oppgaver i mindre deloppgaver (sub-</w:t>
      </w:r>
      <w:proofErr w:type="spellStart"/>
      <w:r w:rsidRPr="007C234A">
        <w:rPr>
          <w:i w:val="0"/>
          <w:iCs/>
          <w:color w:val="000000" w:themeColor="text1"/>
        </w:rPr>
        <w:t>issues</w:t>
      </w:r>
      <w:proofErr w:type="spellEnd"/>
      <w:r w:rsidRPr="007C234A">
        <w:rPr>
          <w:i w:val="0"/>
          <w:iCs/>
          <w:color w:val="000000" w:themeColor="text1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74"/>
        <w:gridCol w:w="3685"/>
        <w:gridCol w:w="1583"/>
        <w:gridCol w:w="1376"/>
      </w:tblGrid>
      <w:tr w:rsidR="007C234A" w14:paraId="4166659F" w14:textId="77777777" w:rsidTr="00B021B4">
        <w:tc>
          <w:tcPr>
            <w:tcW w:w="846" w:type="dxa"/>
          </w:tcPr>
          <w:p w14:paraId="3BDCE0C9" w14:textId="6529BBE8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ID</w:t>
            </w:r>
          </w:p>
        </w:tc>
        <w:tc>
          <w:tcPr>
            <w:tcW w:w="1174" w:type="dxa"/>
          </w:tcPr>
          <w:p w14:paraId="23A847DA" w14:textId="21995A14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Kategori</w:t>
            </w:r>
          </w:p>
        </w:tc>
        <w:tc>
          <w:tcPr>
            <w:tcW w:w="3685" w:type="dxa"/>
          </w:tcPr>
          <w:p w14:paraId="09D93EF4" w14:textId="524CE3C0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>Oppgave / User Story</w:t>
            </w:r>
          </w:p>
        </w:tc>
        <w:tc>
          <w:tcPr>
            <w:tcW w:w="1583" w:type="dxa"/>
          </w:tcPr>
          <w:p w14:paraId="6E50D86D" w14:textId="4473DAD3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>Estimat (SP)</w:t>
            </w:r>
          </w:p>
        </w:tc>
        <w:tc>
          <w:tcPr>
            <w:tcW w:w="1376" w:type="dxa"/>
          </w:tcPr>
          <w:p w14:paraId="2E8BB9DF" w14:textId="5B458AE2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>Ansvarlig</w:t>
            </w:r>
          </w:p>
        </w:tc>
      </w:tr>
      <w:tr w:rsidR="007C234A" w14:paraId="083564D6" w14:textId="77777777" w:rsidTr="00B021B4">
        <w:tc>
          <w:tcPr>
            <w:tcW w:w="846" w:type="dxa"/>
          </w:tcPr>
          <w:p w14:paraId="105554CA" w14:textId="2512447A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#14</w:t>
            </w:r>
          </w:p>
        </w:tc>
        <w:tc>
          <w:tcPr>
            <w:tcW w:w="1174" w:type="dxa"/>
          </w:tcPr>
          <w:p w14:paraId="34A27C8F" w14:textId="60F6892D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proofErr w:type="spellStart"/>
            <w:r>
              <w:rPr>
                <w:i w:val="0"/>
                <w:iCs/>
                <w:color w:val="000000" w:themeColor="text1"/>
              </w:rPr>
              <w:t>Dev</w:t>
            </w:r>
            <w:proofErr w:type="spellEnd"/>
          </w:p>
        </w:tc>
        <w:tc>
          <w:tcPr>
            <w:tcW w:w="3685" w:type="dxa"/>
          </w:tcPr>
          <w:p w14:paraId="5891561C" w14:textId="69E24880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 xml:space="preserve">Utvikle </w:t>
            </w:r>
            <w:proofErr w:type="spellStart"/>
            <w:r w:rsidRPr="007C234A">
              <w:rPr>
                <w:i w:val="0"/>
                <w:iCs/>
                <w:color w:val="000000" w:themeColor="text1"/>
              </w:rPr>
              <w:t>React</w:t>
            </w:r>
            <w:proofErr w:type="spellEnd"/>
            <w:r w:rsidRPr="007C234A">
              <w:rPr>
                <w:i w:val="0"/>
                <w:iCs/>
                <w:color w:val="000000" w:themeColor="text1"/>
              </w:rPr>
              <w:t>-komponenter for kart og data</w:t>
            </w:r>
          </w:p>
        </w:tc>
        <w:tc>
          <w:tcPr>
            <w:tcW w:w="1583" w:type="dxa"/>
          </w:tcPr>
          <w:p w14:paraId="5AA15A0B" w14:textId="7668662B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8</w:t>
            </w:r>
          </w:p>
        </w:tc>
        <w:tc>
          <w:tcPr>
            <w:tcW w:w="1376" w:type="dxa"/>
          </w:tcPr>
          <w:p w14:paraId="7B084B15" w14:textId="26A8D713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Daniel</w:t>
            </w:r>
          </w:p>
        </w:tc>
      </w:tr>
      <w:tr w:rsidR="007C234A" w14:paraId="420633F4" w14:textId="77777777" w:rsidTr="00B021B4">
        <w:tc>
          <w:tcPr>
            <w:tcW w:w="846" w:type="dxa"/>
          </w:tcPr>
          <w:p w14:paraId="036A1121" w14:textId="1FD9B8FB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#14.1</w:t>
            </w:r>
          </w:p>
        </w:tc>
        <w:tc>
          <w:tcPr>
            <w:tcW w:w="1174" w:type="dxa"/>
          </w:tcPr>
          <w:p w14:paraId="171FD8FC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3685" w:type="dxa"/>
          </w:tcPr>
          <w:p w14:paraId="3BD405A7" w14:textId="7DC85A9E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Lage gjenbrukbar kart-komponent</w:t>
            </w:r>
          </w:p>
        </w:tc>
        <w:tc>
          <w:tcPr>
            <w:tcW w:w="1583" w:type="dxa"/>
          </w:tcPr>
          <w:p w14:paraId="4FE9A3CB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1376" w:type="dxa"/>
          </w:tcPr>
          <w:p w14:paraId="513D9190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</w:tr>
      <w:tr w:rsidR="007C234A" w14:paraId="2603CE9D" w14:textId="77777777" w:rsidTr="00B021B4">
        <w:tc>
          <w:tcPr>
            <w:tcW w:w="846" w:type="dxa"/>
          </w:tcPr>
          <w:p w14:paraId="0303EE09" w14:textId="3C0A53C6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lastRenderedPageBreak/>
              <w:t>#14.2</w:t>
            </w:r>
          </w:p>
        </w:tc>
        <w:tc>
          <w:tcPr>
            <w:tcW w:w="1174" w:type="dxa"/>
          </w:tcPr>
          <w:p w14:paraId="48CF934E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3685" w:type="dxa"/>
          </w:tcPr>
          <w:p w14:paraId="5E52EE7A" w14:textId="4FD1199F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proofErr w:type="gramStart"/>
            <w:r w:rsidRPr="00B021B4">
              <w:rPr>
                <w:i w:val="0"/>
                <w:iCs/>
                <w:color w:val="000000" w:themeColor="text1"/>
              </w:rPr>
              <w:t>Implementere</w:t>
            </w:r>
            <w:proofErr w:type="gramEnd"/>
            <w:r w:rsidRPr="00B021B4">
              <w:rPr>
                <w:i w:val="0"/>
                <w:iCs/>
                <w:color w:val="000000" w:themeColor="text1"/>
              </w:rPr>
              <w:t xml:space="preserve"> sidebar</w:t>
            </w:r>
            <w:r>
              <w:rPr>
                <w:i w:val="0"/>
                <w:iCs/>
                <w:color w:val="000000" w:themeColor="text1"/>
              </w:rPr>
              <w:t xml:space="preserve"> for visning av data.</w:t>
            </w:r>
          </w:p>
        </w:tc>
        <w:tc>
          <w:tcPr>
            <w:tcW w:w="1583" w:type="dxa"/>
          </w:tcPr>
          <w:p w14:paraId="2E93B8AE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1376" w:type="dxa"/>
          </w:tcPr>
          <w:p w14:paraId="7420B670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</w:tr>
      <w:tr w:rsidR="007C234A" w14:paraId="3AFD85C8" w14:textId="77777777" w:rsidTr="00B021B4">
        <w:tc>
          <w:tcPr>
            <w:tcW w:w="846" w:type="dxa"/>
          </w:tcPr>
          <w:p w14:paraId="7B1A3479" w14:textId="574DA457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#12</w:t>
            </w:r>
          </w:p>
        </w:tc>
        <w:tc>
          <w:tcPr>
            <w:tcW w:w="1174" w:type="dxa"/>
          </w:tcPr>
          <w:p w14:paraId="375C0530" w14:textId="2F6951AB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proofErr w:type="spellStart"/>
            <w:r>
              <w:rPr>
                <w:i w:val="0"/>
                <w:iCs/>
                <w:color w:val="000000" w:themeColor="text1"/>
              </w:rPr>
              <w:t>Infra</w:t>
            </w:r>
            <w:proofErr w:type="spellEnd"/>
          </w:p>
        </w:tc>
        <w:tc>
          <w:tcPr>
            <w:tcW w:w="3685" w:type="dxa"/>
          </w:tcPr>
          <w:p w14:paraId="603FC665" w14:textId="10FB8144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 xml:space="preserve">Sette opp </w:t>
            </w:r>
            <w:proofErr w:type="spellStart"/>
            <w:r w:rsidRPr="007C234A">
              <w:rPr>
                <w:i w:val="0"/>
                <w:iCs/>
                <w:color w:val="000000" w:themeColor="text1"/>
              </w:rPr>
              <w:t>backend</w:t>
            </w:r>
            <w:proofErr w:type="spellEnd"/>
            <w:r w:rsidRPr="007C234A">
              <w:rPr>
                <w:i w:val="0"/>
                <w:iCs/>
                <w:color w:val="000000" w:themeColor="text1"/>
              </w:rPr>
              <w:t xml:space="preserve"> </w:t>
            </w:r>
            <w:proofErr w:type="spellStart"/>
            <w:r w:rsidRPr="007C234A">
              <w:rPr>
                <w:i w:val="0"/>
                <w:iCs/>
                <w:color w:val="000000" w:themeColor="text1"/>
              </w:rPr>
              <w:t>Docker</w:t>
            </w:r>
            <w:proofErr w:type="spellEnd"/>
            <w:r w:rsidRPr="007C234A">
              <w:rPr>
                <w:i w:val="0"/>
                <w:iCs/>
                <w:color w:val="000000" w:themeColor="text1"/>
              </w:rPr>
              <w:t>-miljø</w:t>
            </w:r>
          </w:p>
        </w:tc>
        <w:tc>
          <w:tcPr>
            <w:tcW w:w="1583" w:type="dxa"/>
          </w:tcPr>
          <w:p w14:paraId="09AB073B" w14:textId="1E2472DD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5</w:t>
            </w:r>
          </w:p>
        </w:tc>
        <w:tc>
          <w:tcPr>
            <w:tcW w:w="1376" w:type="dxa"/>
          </w:tcPr>
          <w:p w14:paraId="0141238D" w14:textId="21456FF0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Aleksander</w:t>
            </w:r>
          </w:p>
        </w:tc>
      </w:tr>
      <w:tr w:rsidR="007C234A" w14:paraId="22CF87FB" w14:textId="77777777" w:rsidTr="00B021B4">
        <w:tc>
          <w:tcPr>
            <w:tcW w:w="846" w:type="dxa"/>
          </w:tcPr>
          <w:p w14:paraId="2B020DEB" w14:textId="58A678CB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#13</w:t>
            </w:r>
          </w:p>
        </w:tc>
        <w:tc>
          <w:tcPr>
            <w:tcW w:w="1174" w:type="dxa"/>
          </w:tcPr>
          <w:p w14:paraId="08DCC186" w14:textId="64ED526B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proofErr w:type="spellStart"/>
            <w:r>
              <w:rPr>
                <w:i w:val="0"/>
                <w:iCs/>
                <w:color w:val="000000" w:themeColor="text1"/>
              </w:rPr>
              <w:t>Dev</w:t>
            </w:r>
            <w:proofErr w:type="spellEnd"/>
          </w:p>
        </w:tc>
        <w:tc>
          <w:tcPr>
            <w:tcW w:w="3685" w:type="dxa"/>
          </w:tcPr>
          <w:p w14:paraId="17F8DA4B" w14:textId="11FB729B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>Etablere kommunikasjon mellom FE og BE</w:t>
            </w:r>
          </w:p>
        </w:tc>
        <w:tc>
          <w:tcPr>
            <w:tcW w:w="1583" w:type="dxa"/>
          </w:tcPr>
          <w:p w14:paraId="40DB33F5" w14:textId="775749D8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5</w:t>
            </w:r>
          </w:p>
        </w:tc>
        <w:tc>
          <w:tcPr>
            <w:tcW w:w="1376" w:type="dxa"/>
          </w:tcPr>
          <w:p w14:paraId="34650723" w14:textId="5B2F4B4E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Aleksander</w:t>
            </w:r>
          </w:p>
        </w:tc>
      </w:tr>
      <w:tr w:rsidR="007C234A" w14:paraId="27344BFC" w14:textId="77777777" w:rsidTr="00B021B4">
        <w:tc>
          <w:tcPr>
            <w:tcW w:w="846" w:type="dxa"/>
          </w:tcPr>
          <w:p w14:paraId="19070DFB" w14:textId="263BB827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#15</w:t>
            </w:r>
          </w:p>
        </w:tc>
        <w:tc>
          <w:tcPr>
            <w:tcW w:w="1174" w:type="dxa"/>
          </w:tcPr>
          <w:p w14:paraId="3EB00CF5" w14:textId="3EF4CE26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Docs</w:t>
            </w:r>
          </w:p>
        </w:tc>
        <w:tc>
          <w:tcPr>
            <w:tcW w:w="3685" w:type="dxa"/>
          </w:tcPr>
          <w:p w14:paraId="02EDE461" w14:textId="4E65EACF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Opprydning og strukturering av dokumenter</w:t>
            </w:r>
          </w:p>
        </w:tc>
        <w:tc>
          <w:tcPr>
            <w:tcW w:w="1583" w:type="dxa"/>
          </w:tcPr>
          <w:p w14:paraId="7B5F1AC0" w14:textId="6AB8E132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3</w:t>
            </w:r>
          </w:p>
        </w:tc>
        <w:tc>
          <w:tcPr>
            <w:tcW w:w="1376" w:type="dxa"/>
          </w:tcPr>
          <w:p w14:paraId="0A923CD4" w14:textId="2D18ECFA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Daniel</w:t>
            </w:r>
          </w:p>
        </w:tc>
      </w:tr>
      <w:tr w:rsidR="007C234A" w14:paraId="4F45612E" w14:textId="77777777" w:rsidTr="00B021B4">
        <w:tc>
          <w:tcPr>
            <w:tcW w:w="846" w:type="dxa"/>
          </w:tcPr>
          <w:p w14:paraId="09252800" w14:textId="7075577F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#15.1</w:t>
            </w:r>
          </w:p>
        </w:tc>
        <w:tc>
          <w:tcPr>
            <w:tcW w:w="1174" w:type="dxa"/>
          </w:tcPr>
          <w:p w14:paraId="717C3A0D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3685" w:type="dxa"/>
          </w:tcPr>
          <w:p w14:paraId="45CBEB73" w14:textId="7173B108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proofErr w:type="gramStart"/>
            <w:r w:rsidRPr="00B021B4">
              <w:rPr>
                <w:i w:val="0"/>
                <w:iCs/>
                <w:color w:val="000000" w:themeColor="text1"/>
              </w:rPr>
              <w:t>Implementere</w:t>
            </w:r>
            <w:proofErr w:type="gramEnd"/>
            <w:r w:rsidRPr="00B021B4">
              <w:rPr>
                <w:i w:val="0"/>
                <w:iCs/>
                <w:color w:val="000000" w:themeColor="text1"/>
              </w:rPr>
              <w:t xml:space="preserve"> bærekraft-seksjon basert på workshop</w:t>
            </w:r>
          </w:p>
        </w:tc>
        <w:tc>
          <w:tcPr>
            <w:tcW w:w="1583" w:type="dxa"/>
          </w:tcPr>
          <w:p w14:paraId="3B1475D1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1376" w:type="dxa"/>
          </w:tcPr>
          <w:p w14:paraId="1AF8A101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</w:tr>
      <w:tr w:rsidR="007C234A" w14:paraId="6D61EF4F" w14:textId="77777777" w:rsidTr="00B021B4">
        <w:tc>
          <w:tcPr>
            <w:tcW w:w="846" w:type="dxa"/>
          </w:tcPr>
          <w:p w14:paraId="5C43FB84" w14:textId="64681CBD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#15.2</w:t>
            </w:r>
          </w:p>
        </w:tc>
        <w:tc>
          <w:tcPr>
            <w:tcW w:w="1174" w:type="dxa"/>
          </w:tcPr>
          <w:p w14:paraId="3714CF25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3685" w:type="dxa"/>
          </w:tcPr>
          <w:p w14:paraId="345B9044" w14:textId="36C68485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B021B4">
              <w:rPr>
                <w:i w:val="0"/>
                <w:iCs/>
                <w:color w:val="000000" w:themeColor="text1"/>
              </w:rPr>
              <w:t>Organisere filstruktur i mapper (</w:t>
            </w:r>
            <w:proofErr w:type="spellStart"/>
            <w:r w:rsidRPr="00B021B4">
              <w:rPr>
                <w:i w:val="0"/>
                <w:iCs/>
                <w:color w:val="000000" w:themeColor="text1"/>
              </w:rPr>
              <w:t>admin</w:t>
            </w:r>
            <w:proofErr w:type="spellEnd"/>
            <w:r w:rsidRPr="00B021B4">
              <w:rPr>
                <w:i w:val="0"/>
                <w:iCs/>
                <w:color w:val="000000" w:themeColor="text1"/>
              </w:rPr>
              <w:t xml:space="preserve">, teknisk, </w:t>
            </w:r>
            <w:proofErr w:type="spellStart"/>
            <w:r w:rsidRPr="00B021B4">
              <w:rPr>
                <w:i w:val="0"/>
                <w:iCs/>
                <w:color w:val="000000" w:themeColor="text1"/>
              </w:rPr>
              <w:t>etc</w:t>
            </w:r>
            <w:proofErr w:type="spellEnd"/>
            <w:r w:rsidRPr="00B021B4">
              <w:rPr>
                <w:i w:val="0"/>
                <w:iCs/>
                <w:color w:val="000000" w:themeColor="text1"/>
              </w:rPr>
              <w:t>)</w:t>
            </w:r>
          </w:p>
        </w:tc>
        <w:tc>
          <w:tcPr>
            <w:tcW w:w="1583" w:type="dxa"/>
          </w:tcPr>
          <w:p w14:paraId="37BA41AB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  <w:tc>
          <w:tcPr>
            <w:tcW w:w="1376" w:type="dxa"/>
          </w:tcPr>
          <w:p w14:paraId="7F76031A" w14:textId="77777777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</w:p>
        </w:tc>
      </w:tr>
      <w:tr w:rsidR="007C234A" w14:paraId="7D066459" w14:textId="77777777" w:rsidTr="00B021B4">
        <w:tc>
          <w:tcPr>
            <w:tcW w:w="846" w:type="dxa"/>
          </w:tcPr>
          <w:p w14:paraId="3C83133D" w14:textId="3BBB39CC" w:rsidR="007C234A" w:rsidRDefault="00B021B4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#</w:t>
            </w:r>
            <w:r w:rsidR="007C234A">
              <w:rPr>
                <w:i w:val="0"/>
                <w:iCs/>
                <w:color w:val="000000" w:themeColor="text1"/>
              </w:rPr>
              <w:t>5</w:t>
            </w:r>
          </w:p>
        </w:tc>
        <w:tc>
          <w:tcPr>
            <w:tcW w:w="1174" w:type="dxa"/>
          </w:tcPr>
          <w:p w14:paraId="0B85E7C6" w14:textId="233C664F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Docs</w:t>
            </w:r>
          </w:p>
        </w:tc>
        <w:tc>
          <w:tcPr>
            <w:tcW w:w="3685" w:type="dxa"/>
          </w:tcPr>
          <w:p w14:paraId="2B195DE3" w14:textId="217D5860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 w:rsidRPr="007C234A">
              <w:rPr>
                <w:i w:val="0"/>
                <w:iCs/>
                <w:color w:val="000000" w:themeColor="text1"/>
              </w:rPr>
              <w:t>Skrive bachelor-rapport (Metodikk og Plan)</w:t>
            </w:r>
          </w:p>
        </w:tc>
        <w:tc>
          <w:tcPr>
            <w:tcW w:w="1583" w:type="dxa"/>
          </w:tcPr>
          <w:p w14:paraId="0733A7D5" w14:textId="011A5E7F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5</w:t>
            </w:r>
          </w:p>
        </w:tc>
        <w:tc>
          <w:tcPr>
            <w:tcW w:w="1376" w:type="dxa"/>
          </w:tcPr>
          <w:p w14:paraId="63BA4C1A" w14:textId="4919E2B0" w:rsidR="007C234A" w:rsidRDefault="007C234A" w:rsidP="001321B0">
            <w:pPr>
              <w:pStyle w:val="Hjelpetekst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Alle</w:t>
            </w:r>
          </w:p>
        </w:tc>
      </w:tr>
    </w:tbl>
    <w:p w14:paraId="633DDB9F" w14:textId="77777777" w:rsidR="007C234A" w:rsidRDefault="007C234A" w:rsidP="001321B0">
      <w:pPr>
        <w:pStyle w:val="Hjelpetekst"/>
        <w:rPr>
          <w:i w:val="0"/>
          <w:iCs/>
          <w:color w:val="000000" w:themeColor="text1"/>
        </w:rPr>
      </w:pPr>
    </w:p>
    <w:p w14:paraId="09C599AE" w14:textId="24961E2B" w:rsidR="00B021B4" w:rsidRPr="00B021B4" w:rsidRDefault="00B021B4" w:rsidP="00B021B4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>Total Story Points: 26</w:t>
      </w:r>
    </w:p>
    <w:p w14:paraId="23E8F9F3" w14:textId="33B49D21" w:rsidR="007C234A" w:rsidRDefault="00B021B4" w:rsidP="00B021B4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Daniel</w:t>
      </w:r>
      <w:r w:rsidRPr="00B021B4">
        <w:rPr>
          <w:i w:val="0"/>
          <w:iCs/>
          <w:color w:val="000000" w:themeColor="text1"/>
        </w:rPr>
        <w:t xml:space="preserve"> prioriterer #15 tidlig i uken for å få kontroll på prosjektstyringen</w:t>
      </w:r>
      <w:r>
        <w:rPr>
          <w:i w:val="0"/>
          <w:iCs/>
          <w:color w:val="000000" w:themeColor="text1"/>
        </w:rPr>
        <w:t>.</w:t>
      </w:r>
    </w:p>
    <w:p w14:paraId="4A0E1492" w14:textId="38AD17B8" w:rsidR="00B021B4" w:rsidRPr="00B021B4" w:rsidRDefault="00B021B4" w:rsidP="00B021B4">
      <w:pPr>
        <w:pStyle w:val="Heading1"/>
        <w:rPr>
          <w:sz w:val="32"/>
          <w:szCs w:val="32"/>
          <w:lang w:val="en-GB"/>
        </w:rPr>
      </w:pPr>
      <w:r w:rsidRPr="00B021B4">
        <w:rPr>
          <w:sz w:val="32"/>
          <w:szCs w:val="32"/>
          <w:lang w:val="en-GB"/>
        </w:rPr>
        <w:t xml:space="preserve">Definition of Ready </w:t>
      </w:r>
      <w:proofErr w:type="spellStart"/>
      <w:r w:rsidRPr="00B021B4">
        <w:rPr>
          <w:sz w:val="32"/>
          <w:szCs w:val="32"/>
          <w:lang w:val="en-GB"/>
        </w:rPr>
        <w:t>liste</w:t>
      </w:r>
      <w:proofErr w:type="spellEnd"/>
    </w:p>
    <w:p w14:paraId="6C500FC7" w14:textId="56C07EA9" w:rsidR="00B021B4" w:rsidRDefault="00FE12E3" w:rsidP="00FE12E3">
      <w:pPr>
        <w:pStyle w:val="BodyText"/>
        <w:numPr>
          <w:ilvl w:val="0"/>
          <w:numId w:val="11"/>
        </w:numPr>
      </w:pPr>
      <w:r w:rsidRPr="00FE12E3">
        <w:t xml:space="preserve">Oppgavene fra uke 6 er bekreftet ferdigstilt i </w:t>
      </w:r>
      <w:proofErr w:type="spellStart"/>
      <w:r w:rsidRPr="00FE12E3">
        <w:t>review</w:t>
      </w:r>
      <w:proofErr w:type="spellEnd"/>
      <w:r w:rsidRPr="00FE12E3">
        <w:t>.</w:t>
      </w:r>
    </w:p>
    <w:p w14:paraId="187E436B" w14:textId="6EACA8F1" w:rsidR="00FE12E3" w:rsidRDefault="00FE12E3" w:rsidP="00FE12E3">
      <w:pPr>
        <w:pStyle w:val="BodyText"/>
        <w:numPr>
          <w:ilvl w:val="0"/>
          <w:numId w:val="11"/>
        </w:numPr>
      </w:pPr>
      <w:r w:rsidRPr="00FE12E3">
        <w:t>Vi har oversikt over hvilke dokumenter som skal flyttes/oppdateres.</w:t>
      </w:r>
    </w:p>
    <w:p w14:paraId="2CB70798" w14:textId="20555184" w:rsidR="00FE12E3" w:rsidRPr="00FE12E3" w:rsidRDefault="00FE12E3" w:rsidP="00FE12E3">
      <w:pPr>
        <w:pStyle w:val="BodyText"/>
        <w:numPr>
          <w:ilvl w:val="0"/>
          <w:numId w:val="11"/>
        </w:numPr>
      </w:pPr>
      <w:r w:rsidRPr="00FE12E3">
        <w:t>Sub-</w:t>
      </w:r>
      <w:proofErr w:type="spellStart"/>
      <w:r w:rsidRPr="00FE12E3">
        <w:t>tasks</w:t>
      </w:r>
      <w:proofErr w:type="spellEnd"/>
      <w:r w:rsidRPr="00FE12E3">
        <w:t xml:space="preserve"> er definert for å unngå for store </w:t>
      </w:r>
      <w:proofErr w:type="spellStart"/>
      <w:r w:rsidRPr="00FE12E3">
        <w:t>issues</w:t>
      </w:r>
      <w:proofErr w:type="spellEnd"/>
      <w:r>
        <w:t>.</w:t>
      </w:r>
    </w:p>
    <w:p w14:paraId="239F0490" w14:textId="46392A32" w:rsidR="00FE12E3" w:rsidRPr="00FE12E3" w:rsidRDefault="00FE12E3" w:rsidP="00FE12E3">
      <w:pPr>
        <w:pStyle w:val="BodyText"/>
        <w:rPr>
          <w:b/>
          <w:bCs/>
        </w:rPr>
      </w:pPr>
      <w:r w:rsidRPr="00FE12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Risiko og Avhengigheter</w:t>
      </w:r>
    </w:p>
    <w:p w14:paraId="267EDC4F" w14:textId="77777777" w:rsidR="00FE12E3" w:rsidRPr="00FE12E3" w:rsidRDefault="00FE12E3" w:rsidP="00FE12E3">
      <w:pPr>
        <w:pStyle w:val="BodyText"/>
        <w:numPr>
          <w:ilvl w:val="0"/>
          <w:numId w:val="7"/>
        </w:numPr>
      </w:pPr>
      <w:r w:rsidRPr="00FE12E3">
        <w:rPr>
          <w:b/>
          <w:bCs/>
        </w:rPr>
        <w:t>Risiko:</w:t>
      </w:r>
      <w:r w:rsidRPr="00FE12E3">
        <w:t xml:space="preserve"> Fortsatt sykdom kan forsinke </w:t>
      </w:r>
      <w:proofErr w:type="spellStart"/>
      <w:r w:rsidRPr="00FE12E3">
        <w:t>frontend</w:t>
      </w:r>
      <w:proofErr w:type="spellEnd"/>
      <w:r w:rsidRPr="00FE12E3">
        <w:t>-komponentene.</w:t>
      </w:r>
    </w:p>
    <w:p w14:paraId="6BD68DED" w14:textId="00C97248" w:rsidR="00FE12E3" w:rsidRPr="00FE12E3" w:rsidRDefault="00FE12E3" w:rsidP="00FE12E3">
      <w:pPr>
        <w:pStyle w:val="BodyText"/>
        <w:numPr>
          <w:ilvl w:val="0"/>
          <w:numId w:val="7"/>
        </w:numPr>
      </w:pPr>
      <w:r w:rsidRPr="00FE12E3">
        <w:rPr>
          <w:b/>
          <w:bCs/>
        </w:rPr>
        <w:t>Tiltak:</w:t>
      </w:r>
      <w:r w:rsidRPr="00FE12E3">
        <w:t> Vi kjører en 5-minutters daglig synkronisering på Discord for å sikre fremdrift</w:t>
      </w:r>
      <w:r>
        <w:t>.</w:t>
      </w:r>
    </w:p>
    <w:p w14:paraId="210FA507" w14:textId="11C8D881" w:rsidR="00FE12E3" w:rsidRPr="00FE12E3" w:rsidRDefault="00FE12E3" w:rsidP="00FE12E3">
      <w:pPr>
        <w:pStyle w:val="BodyText"/>
        <w:numPr>
          <w:ilvl w:val="0"/>
          <w:numId w:val="7"/>
        </w:numPr>
      </w:pPr>
      <w:r w:rsidRPr="00FE12E3">
        <w:rPr>
          <w:b/>
          <w:bCs/>
        </w:rPr>
        <w:t>Risiko:</w:t>
      </w:r>
      <w:r w:rsidRPr="00FE12E3">
        <w:t> </w:t>
      </w:r>
      <w:proofErr w:type="spellStart"/>
      <w:r w:rsidRPr="00FE12E3">
        <w:t>Docker</w:t>
      </w:r>
      <w:proofErr w:type="spellEnd"/>
      <w:r w:rsidRPr="00FE12E3">
        <w:t xml:space="preserve">-oppsettet </w:t>
      </w:r>
      <w:r>
        <w:t>kan ta masse tid.</w:t>
      </w:r>
    </w:p>
    <w:p w14:paraId="071E9633" w14:textId="77777777" w:rsidR="00FE12E3" w:rsidRPr="00FE12E3" w:rsidRDefault="00FE12E3" w:rsidP="00B021B4">
      <w:pPr>
        <w:pStyle w:val="BodyText"/>
      </w:pPr>
    </w:p>
    <w:p w14:paraId="3B77A18B" w14:textId="77777777" w:rsidR="00FE12E3" w:rsidRPr="00FE12E3" w:rsidRDefault="00FE12E3" w:rsidP="00B021B4">
      <w:pPr>
        <w:pStyle w:val="BodyText"/>
      </w:pPr>
    </w:p>
    <w:p w14:paraId="173C5C32" w14:textId="37CA5F26" w:rsidR="00FE12E3" w:rsidRPr="00B021B4" w:rsidRDefault="00FE12E3" w:rsidP="00B021B4">
      <w:pPr>
        <w:pStyle w:val="BodyText"/>
      </w:pPr>
      <w:r w:rsidRPr="00FE12E3">
        <w:rPr>
          <w:b/>
          <w:bCs/>
        </w:rPr>
        <w:t>Godkjenning:</w:t>
      </w:r>
      <w:r w:rsidRPr="00FE12E3">
        <w:t> Planen er vedtatt av teamet 09.02.2026.</w:t>
      </w:r>
    </w:p>
    <w:p w14:paraId="1BD9839E" w14:textId="77777777" w:rsidR="002F58C7" w:rsidRPr="002C6CC0" w:rsidRDefault="002F58C7" w:rsidP="00B021B4">
      <w:pPr>
        <w:pStyle w:val="Heading1"/>
      </w:pPr>
    </w:p>
    <w:sectPr w:rsidR="002F58C7" w:rsidRPr="002C6CC0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2F84" w14:textId="77777777" w:rsidR="008027C2" w:rsidRDefault="008027C2" w:rsidP="002F58C7">
      <w:r>
        <w:separator/>
      </w:r>
    </w:p>
  </w:endnote>
  <w:endnote w:type="continuationSeparator" w:id="0">
    <w:p w14:paraId="74F60824" w14:textId="77777777" w:rsidR="008027C2" w:rsidRDefault="008027C2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D68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40EBE5" wp14:editId="24A675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08613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8463" w14:textId="77777777" w:rsidR="008027C2" w:rsidRDefault="008027C2" w:rsidP="002F58C7">
      <w:r>
        <w:separator/>
      </w:r>
    </w:p>
  </w:footnote>
  <w:footnote w:type="continuationSeparator" w:id="0">
    <w:p w14:paraId="4A22AB38" w14:textId="77777777" w:rsidR="008027C2" w:rsidRDefault="008027C2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7EE9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96F534C" wp14:editId="4EDB6B1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0F68CE2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A935F0" wp14:editId="4087227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F918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D87849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4886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6F7A1D"/>
    <w:multiLevelType w:val="hybridMultilevel"/>
    <w:tmpl w:val="D8BE96A0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4624C"/>
    <w:multiLevelType w:val="hybridMultilevel"/>
    <w:tmpl w:val="B8B4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B25F5"/>
    <w:multiLevelType w:val="hybridMultilevel"/>
    <w:tmpl w:val="B87A919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26F00"/>
    <w:multiLevelType w:val="multilevel"/>
    <w:tmpl w:val="5C7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F1CCA"/>
    <w:multiLevelType w:val="hybridMultilevel"/>
    <w:tmpl w:val="6ACEDCB4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E06A7"/>
    <w:multiLevelType w:val="hybridMultilevel"/>
    <w:tmpl w:val="A3A2EA3A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C49D0"/>
    <w:multiLevelType w:val="hybridMultilevel"/>
    <w:tmpl w:val="F11EBB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7"/>
  </w:num>
  <w:num w:numId="4" w16cid:durableId="146361582">
    <w:abstractNumId w:val="2"/>
  </w:num>
  <w:num w:numId="5" w16cid:durableId="1785687795">
    <w:abstractNumId w:val="4"/>
  </w:num>
  <w:num w:numId="6" w16cid:durableId="559561166">
    <w:abstractNumId w:val="3"/>
  </w:num>
  <w:num w:numId="7" w16cid:durableId="935482138">
    <w:abstractNumId w:val="6"/>
  </w:num>
  <w:num w:numId="8" w16cid:durableId="640577138">
    <w:abstractNumId w:val="10"/>
  </w:num>
  <w:num w:numId="9" w16cid:durableId="807940297">
    <w:abstractNumId w:val="5"/>
  </w:num>
  <w:num w:numId="10" w16cid:durableId="1536769016">
    <w:abstractNumId w:val="9"/>
  </w:num>
  <w:num w:numId="11" w16cid:durableId="1225944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E"/>
    <w:rsid w:val="000B0B82"/>
    <w:rsid w:val="000B2DBB"/>
    <w:rsid w:val="001321B0"/>
    <w:rsid w:val="00245E85"/>
    <w:rsid w:val="002C6CC0"/>
    <w:rsid w:val="002D3910"/>
    <w:rsid w:val="002F58C7"/>
    <w:rsid w:val="00354B1E"/>
    <w:rsid w:val="00356A3D"/>
    <w:rsid w:val="003759C7"/>
    <w:rsid w:val="003B0C08"/>
    <w:rsid w:val="003E4CEE"/>
    <w:rsid w:val="004872E6"/>
    <w:rsid w:val="004B3BFF"/>
    <w:rsid w:val="004B53A2"/>
    <w:rsid w:val="004B5494"/>
    <w:rsid w:val="004E6532"/>
    <w:rsid w:val="00515850"/>
    <w:rsid w:val="00524391"/>
    <w:rsid w:val="00527BBF"/>
    <w:rsid w:val="005814E6"/>
    <w:rsid w:val="00751803"/>
    <w:rsid w:val="007C234A"/>
    <w:rsid w:val="008027C2"/>
    <w:rsid w:val="008C0138"/>
    <w:rsid w:val="00935506"/>
    <w:rsid w:val="00952A4B"/>
    <w:rsid w:val="00962B7E"/>
    <w:rsid w:val="009932ED"/>
    <w:rsid w:val="00A2574B"/>
    <w:rsid w:val="00A624A3"/>
    <w:rsid w:val="00A82126"/>
    <w:rsid w:val="00B021B4"/>
    <w:rsid w:val="00C0089D"/>
    <w:rsid w:val="00D73FFD"/>
    <w:rsid w:val="00DA70CD"/>
    <w:rsid w:val="00E106AF"/>
    <w:rsid w:val="00E32232"/>
    <w:rsid w:val="00E72CE8"/>
    <w:rsid w:val="00E84E71"/>
    <w:rsid w:val="00EA2F0D"/>
    <w:rsid w:val="00EB796A"/>
    <w:rsid w:val="00F306B3"/>
    <w:rsid w:val="00F424CD"/>
    <w:rsid w:val="00F43BDB"/>
    <w:rsid w:val="00FB676D"/>
    <w:rsid w:val="00F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31539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view-statusrapport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50F2F-B981-4CB4-BBEC-CC3EC668B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review-statusrapport-nor - Copy</Template>
  <TotalTime>80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4</cp:revision>
  <dcterms:created xsi:type="dcterms:W3CDTF">2026-02-11T09:41:00Z</dcterms:created>
  <dcterms:modified xsi:type="dcterms:W3CDTF">2026-02-11T11:04:00Z</dcterms:modified>
</cp:coreProperties>
</file>