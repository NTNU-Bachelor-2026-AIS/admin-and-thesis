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FDC1" w14:textId="3BCE08A3" w:rsidR="00935506" w:rsidRPr="002C6CC0" w:rsidRDefault="005814E6" w:rsidP="002F58C7">
      <w:pPr>
        <w:pStyle w:val="Title"/>
      </w:pPr>
      <w:r>
        <w:t>Sprint Retrospe</w:t>
      </w:r>
      <w:r w:rsidR="00962B7E">
        <w:t>k</w:t>
      </w:r>
      <w:r>
        <w:t>tiv</w:t>
      </w:r>
      <w:r w:rsidR="00896599">
        <w:t xml:space="preserve"> </w:t>
      </w:r>
      <w:r w:rsidR="008F7C80">
        <w:t xml:space="preserve">Uke </w:t>
      </w:r>
      <w:r w:rsidR="00A30BF0">
        <w:t>7</w:t>
      </w:r>
      <w:r w:rsidR="005F68A8">
        <w:t xml:space="preserve"> </w:t>
      </w:r>
      <w:r w:rsidR="005F68A8" w:rsidRPr="005F68A8">
        <w:t>(10.02 – 14.02)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2C6CC0" w14:paraId="5E93D0D5" w14:textId="77777777" w:rsidTr="002F58C7">
        <w:trPr>
          <w:cantSplit/>
          <w:trHeight w:val="567"/>
        </w:trPr>
        <w:tc>
          <w:tcPr>
            <w:tcW w:w="1714" w:type="dxa"/>
          </w:tcPr>
          <w:p w14:paraId="6AA69E3E" w14:textId="77777777" w:rsidR="002F58C7" w:rsidRPr="002C6CC0" w:rsidRDefault="00962B7E" w:rsidP="002F58C7">
            <w:pPr>
              <w:pStyle w:val="MtedetaljerLable"/>
            </w:pPr>
            <w:r>
              <w:t>Til stede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15119528" w14:textId="63E72C55" w:rsidR="002F58C7" w:rsidRPr="002C6CC0" w:rsidRDefault="008514F0" w:rsidP="002F58C7">
            <w:pPr>
              <w:pStyle w:val="BodyText"/>
            </w:pPr>
            <w:r>
              <w:t>Aleksander, Daniel</w:t>
            </w:r>
          </w:p>
        </w:tc>
      </w:tr>
      <w:tr w:rsidR="002F58C7" w:rsidRPr="002C6CC0" w14:paraId="4EEAD4C2" w14:textId="77777777" w:rsidTr="002F58C7">
        <w:trPr>
          <w:cantSplit/>
          <w:trHeight w:val="567"/>
        </w:trPr>
        <w:tc>
          <w:tcPr>
            <w:tcW w:w="1714" w:type="dxa"/>
          </w:tcPr>
          <w:p w14:paraId="67BF6926" w14:textId="77777777" w:rsidR="002F58C7" w:rsidRPr="002C6CC0" w:rsidRDefault="00962B7E" w:rsidP="002F58C7">
            <w:pPr>
              <w:pStyle w:val="MtedetaljerLable"/>
            </w:pPr>
            <w:r>
              <w:t>Fravær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3531B49E" w14:textId="6B6CFD93" w:rsidR="002F58C7" w:rsidRPr="002C6CC0" w:rsidRDefault="008514F0" w:rsidP="002F58C7">
            <w:pPr>
              <w:pStyle w:val="BodyText"/>
            </w:pPr>
            <w:r>
              <w:t>Nikolai</w:t>
            </w:r>
          </w:p>
        </w:tc>
      </w:tr>
      <w:tr w:rsidR="002F58C7" w:rsidRPr="002C6CC0" w14:paraId="4A647EF6" w14:textId="77777777" w:rsidTr="002F58C7">
        <w:trPr>
          <w:cantSplit/>
          <w:trHeight w:val="567"/>
        </w:trPr>
        <w:tc>
          <w:tcPr>
            <w:tcW w:w="1714" w:type="dxa"/>
          </w:tcPr>
          <w:p w14:paraId="21F0FBA2" w14:textId="77777777" w:rsidR="002F58C7" w:rsidRPr="002C6CC0" w:rsidRDefault="00962B7E" w:rsidP="002F58C7">
            <w:pPr>
              <w:pStyle w:val="MtedetaljerLable"/>
            </w:pPr>
            <w:r>
              <w:t>Kopi til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34F23192" w14:textId="0C45F3BB" w:rsidR="002F58C7" w:rsidRPr="002C6CC0" w:rsidRDefault="008514F0" w:rsidP="002F58C7">
            <w:pPr>
              <w:pStyle w:val="BodyText"/>
            </w:pPr>
            <w:r>
              <w:t>Alle</w:t>
            </w:r>
          </w:p>
        </w:tc>
      </w:tr>
      <w:tr w:rsidR="002F58C7" w:rsidRPr="002C6CC0" w14:paraId="649EC24F" w14:textId="77777777" w:rsidTr="002F58C7">
        <w:trPr>
          <w:cantSplit/>
          <w:trHeight w:val="567"/>
        </w:trPr>
        <w:tc>
          <w:tcPr>
            <w:tcW w:w="1714" w:type="dxa"/>
          </w:tcPr>
          <w:p w14:paraId="0C6783CE" w14:textId="77777777" w:rsidR="002F58C7" w:rsidRPr="002C6CC0" w:rsidRDefault="00962B7E" w:rsidP="002F58C7">
            <w:pPr>
              <w:pStyle w:val="MtedetaljerLable"/>
            </w:pPr>
            <w:r>
              <w:t>Møtedato</w:t>
            </w:r>
            <w:r w:rsidR="002F58C7" w:rsidRPr="002C6CC0">
              <w:t>:</w:t>
            </w:r>
          </w:p>
        </w:tc>
        <w:tc>
          <w:tcPr>
            <w:tcW w:w="2392" w:type="dxa"/>
          </w:tcPr>
          <w:p w14:paraId="7A38208B" w14:textId="430A6DAB" w:rsidR="002F58C7" w:rsidRPr="002C6CC0" w:rsidRDefault="008F7C80" w:rsidP="002F58C7">
            <w:pPr>
              <w:pStyle w:val="BodyText"/>
            </w:pPr>
            <w:r>
              <w:t>16</w:t>
            </w:r>
            <w:r w:rsidR="008514F0">
              <w:t>/02/2026</w:t>
            </w:r>
          </w:p>
        </w:tc>
        <w:tc>
          <w:tcPr>
            <w:tcW w:w="1313" w:type="dxa"/>
          </w:tcPr>
          <w:p w14:paraId="564562DD" w14:textId="77777777" w:rsidR="002F58C7" w:rsidRPr="002C6CC0" w:rsidRDefault="00962B7E" w:rsidP="002F58C7">
            <w:pPr>
              <w:pStyle w:val="MtedetaljerLable"/>
            </w:pPr>
            <w:r>
              <w:t>Sted</w:t>
            </w:r>
            <w:r w:rsidR="002F58C7" w:rsidRPr="002C6CC0">
              <w:t>:</w:t>
            </w:r>
          </w:p>
        </w:tc>
        <w:tc>
          <w:tcPr>
            <w:tcW w:w="3637" w:type="dxa"/>
          </w:tcPr>
          <w:p w14:paraId="3EEEA78E" w14:textId="3568D406" w:rsidR="002F58C7" w:rsidRPr="002C6CC0" w:rsidRDefault="008514F0" w:rsidP="002F58C7">
            <w:pPr>
              <w:pStyle w:val="BodyText"/>
            </w:pPr>
            <w:r>
              <w:t>NTNU Ålesund</w:t>
            </w:r>
          </w:p>
        </w:tc>
      </w:tr>
    </w:tbl>
    <w:p w14:paraId="399134BB" w14:textId="77777777" w:rsidR="002F58C7" w:rsidRPr="002C6CC0" w:rsidRDefault="005814E6" w:rsidP="002F58C7">
      <w:pPr>
        <w:pStyle w:val="Heading1"/>
      </w:pPr>
      <w:r>
        <w:t>Retrospe</w:t>
      </w:r>
      <w:r w:rsidR="00962B7E">
        <w:t>k</w:t>
      </w:r>
      <w:r>
        <w:t>tiv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5814E6" w14:paraId="13A7F98C" w14:textId="77777777" w:rsidTr="005814E6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12A0B038" w14:textId="77777777" w:rsidR="005814E6" w:rsidRDefault="00962B7E" w:rsidP="005814E6">
            <w:pPr>
              <w:pStyle w:val="MtedetaljerLable"/>
            </w:pPr>
            <w:r>
              <w:t>Hva gjorde vi bra/hva fungerte bra</w:t>
            </w:r>
            <w:r w:rsidR="005814E6">
              <w:t xml:space="preserve"> 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3995165B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27877BE0" w14:textId="77777777" w:rsidR="005814E6" w:rsidRDefault="00962B7E" w:rsidP="005814E6">
            <w:pPr>
              <w:pStyle w:val="MtedetaljerLable"/>
            </w:pPr>
            <w:r>
              <w:t>Hva kunne vi ha gjort bedre</w:t>
            </w:r>
            <w:r w:rsidR="005814E6">
              <w:t>?</w:t>
            </w:r>
          </w:p>
        </w:tc>
      </w:tr>
      <w:tr w:rsidR="005814E6" w14:paraId="0F8F09B9" w14:textId="77777777" w:rsidTr="005814E6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2E1D3A0A" w14:textId="2409D047" w:rsidR="00896599" w:rsidRDefault="00527464" w:rsidP="005814E6">
            <w:pPr>
              <w:pStyle w:val="ListBullet"/>
            </w:pPr>
            <w:r w:rsidRPr="00527464">
              <w:t xml:space="preserve">God kommunikasjon med kunden om </w:t>
            </w:r>
            <w:r>
              <w:t>scope og biblotekbruk.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24864BB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4A5AECCA" w14:textId="1A6B1162" w:rsidR="00527464" w:rsidRPr="00527464" w:rsidRDefault="00527464" w:rsidP="00527464">
            <w:pPr>
              <w:pStyle w:val="ListBullet"/>
              <w:rPr>
                <w:b/>
                <w:bCs/>
              </w:rPr>
            </w:pPr>
            <w:r w:rsidRPr="00527464">
              <w:rPr>
                <w:b/>
                <w:bCs/>
              </w:rPr>
              <w:t xml:space="preserve">Motivasjon ved sykdom: Det er tungt å jobbe hjemmefra når man er </w:t>
            </w:r>
            <w:r>
              <w:rPr>
                <w:b/>
                <w:bCs/>
              </w:rPr>
              <w:t xml:space="preserve">veldig </w:t>
            </w:r>
            <w:r w:rsidRPr="00527464">
              <w:rPr>
                <w:b/>
                <w:bCs/>
              </w:rPr>
              <w:t xml:space="preserve">dårlig. </w:t>
            </w:r>
          </w:p>
          <w:p w14:paraId="1E4D1E45" w14:textId="01B65155" w:rsidR="00896599" w:rsidRDefault="00896599" w:rsidP="00527464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</w:tr>
    </w:tbl>
    <w:p w14:paraId="7D74AAB6" w14:textId="77777777" w:rsidR="005814E6" w:rsidRDefault="005814E6" w:rsidP="002F58C7">
      <w:pPr>
        <w:pStyle w:val="Heading2"/>
      </w:pPr>
    </w:p>
    <w:p w14:paraId="7FC60445" w14:textId="77777777" w:rsidR="002F58C7" w:rsidRPr="002C6CC0" w:rsidRDefault="002F58C7" w:rsidP="002F58C7">
      <w:pPr>
        <w:pStyle w:val="BodyText"/>
      </w:pPr>
    </w:p>
    <w:p w14:paraId="6A9ECA84" w14:textId="77777777" w:rsidR="002F58C7" w:rsidRPr="002C6CC0" w:rsidRDefault="00962B7E" w:rsidP="002F58C7">
      <w:pPr>
        <w:pStyle w:val="Heading2"/>
      </w:pPr>
      <w:r>
        <w:t>Aksjonspunkt</w:t>
      </w:r>
    </w:p>
    <w:p w14:paraId="1974F8EF" w14:textId="77777777" w:rsidR="00896599" w:rsidRPr="00896599" w:rsidRDefault="00896599" w:rsidP="00896599">
      <w:pPr>
        <w:rPr>
          <w:b/>
          <w:bCs/>
        </w:rPr>
      </w:pPr>
      <w:r w:rsidRPr="00896599">
        <w:rPr>
          <w:b/>
          <w:bCs/>
        </w:rPr>
        <w:t>Aksjonspunkter</w:t>
      </w:r>
    </w:p>
    <w:p w14:paraId="377EA764" w14:textId="77777777" w:rsidR="00896599" w:rsidRDefault="00896599" w:rsidP="00896599">
      <w:pPr>
        <w:rPr>
          <w:i/>
          <w:iCs/>
        </w:rPr>
      </w:pPr>
      <w:r w:rsidRPr="00896599">
        <w:rPr>
          <w:i/>
          <w:iCs/>
        </w:rPr>
        <w:t>Hva skal vi gjøre i neste sprint for å forbedre oss?</w:t>
      </w:r>
    </w:p>
    <w:p w14:paraId="7ECCEBFC" w14:textId="77777777" w:rsidR="00527464" w:rsidRDefault="00527464" w:rsidP="00527464">
      <w:pPr>
        <w:rPr>
          <w:b/>
          <w:bCs/>
        </w:rPr>
      </w:pPr>
      <w:r w:rsidRPr="00527464">
        <w:rPr>
          <w:b/>
          <w:bCs/>
        </w:rPr>
        <w:t>[ ] Prototype-fokus: Alt arbeid denne uken skal lede frem til noe vi kan vise kunden på neste møte.</w:t>
      </w:r>
    </w:p>
    <w:p w14:paraId="7873633F" w14:textId="77777777" w:rsidR="00527464" w:rsidRPr="00527464" w:rsidRDefault="00527464" w:rsidP="00527464">
      <w:pPr>
        <w:ind w:left="360"/>
        <w:rPr>
          <w:b/>
          <w:bCs/>
        </w:rPr>
      </w:pPr>
    </w:p>
    <w:p w14:paraId="1686102B" w14:textId="22D594A9" w:rsidR="00527464" w:rsidRDefault="00527464" w:rsidP="00527464">
      <w:pPr>
        <w:rPr>
          <w:b/>
          <w:bCs/>
        </w:rPr>
      </w:pPr>
      <w:r w:rsidRPr="00527464">
        <w:rPr>
          <w:b/>
          <w:bCs/>
        </w:rPr>
        <w:t xml:space="preserve">[ ] Dokument-struktur: Daniel bruker mandag/tirsdag på Issue #15 for </w:t>
      </w:r>
      <w:r>
        <w:rPr>
          <w:b/>
          <w:bCs/>
        </w:rPr>
        <w:t>å fikse all dokumentasjon</w:t>
      </w:r>
    </w:p>
    <w:p w14:paraId="102FEA10" w14:textId="13D43C49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0E4CE" w14:textId="77777777" w:rsidR="00942DDF" w:rsidRDefault="00942DDF" w:rsidP="002F58C7">
      <w:r>
        <w:separator/>
      </w:r>
    </w:p>
  </w:endnote>
  <w:endnote w:type="continuationSeparator" w:id="0">
    <w:p w14:paraId="7E5BEBA6" w14:textId="77777777" w:rsidR="00942DDF" w:rsidRDefault="00942DDF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FE3C8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06EA97E" wp14:editId="4069337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67FF40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17D75" w14:textId="77777777" w:rsidR="00942DDF" w:rsidRDefault="00942DDF" w:rsidP="002F58C7">
      <w:r>
        <w:separator/>
      </w:r>
    </w:p>
  </w:footnote>
  <w:footnote w:type="continuationSeparator" w:id="0">
    <w:p w14:paraId="2B323F47" w14:textId="77777777" w:rsidR="00942DDF" w:rsidRDefault="00942DDF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75C2C" w14:textId="77777777" w:rsidR="002F58C7" w:rsidRDefault="002F58C7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4582ED56" wp14:editId="4AD7D2EF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E84E71">
      <w:t>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E84E71">
      <w:t>av</w:t>
    </w:r>
    <w:r>
      <w:t xml:space="preserve"> </w:t>
    </w:r>
    <w:fldSimple w:instr=" NUMPAGES ">
      <w:r>
        <w:t>1</w:t>
      </w:r>
    </w:fldSimple>
  </w:p>
  <w:p w14:paraId="4AA7C459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C3FABB" wp14:editId="7D76C4F3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1D5898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2124654C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6804159"/>
    <w:multiLevelType w:val="multilevel"/>
    <w:tmpl w:val="50460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20E82"/>
    <w:multiLevelType w:val="multilevel"/>
    <w:tmpl w:val="9C68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5"/>
  </w:num>
  <w:num w:numId="4" w16cid:durableId="146361582">
    <w:abstractNumId w:val="2"/>
  </w:num>
  <w:num w:numId="5" w16cid:durableId="849413287">
    <w:abstractNumId w:val="3"/>
  </w:num>
  <w:num w:numId="6" w16cid:durableId="1099712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F0"/>
    <w:rsid w:val="000B2DBB"/>
    <w:rsid w:val="00245E85"/>
    <w:rsid w:val="002C132B"/>
    <w:rsid w:val="002C6CC0"/>
    <w:rsid w:val="002E4D93"/>
    <w:rsid w:val="002F46B3"/>
    <w:rsid w:val="002F58C7"/>
    <w:rsid w:val="004872E6"/>
    <w:rsid w:val="004B3BFF"/>
    <w:rsid w:val="004B53A2"/>
    <w:rsid w:val="004B5494"/>
    <w:rsid w:val="004E6532"/>
    <w:rsid w:val="00507F22"/>
    <w:rsid w:val="00524391"/>
    <w:rsid w:val="00527464"/>
    <w:rsid w:val="00527BBF"/>
    <w:rsid w:val="005814E6"/>
    <w:rsid w:val="005B17C0"/>
    <w:rsid w:val="005F68A8"/>
    <w:rsid w:val="007458B0"/>
    <w:rsid w:val="00773B00"/>
    <w:rsid w:val="0079644A"/>
    <w:rsid w:val="008514F0"/>
    <w:rsid w:val="00896599"/>
    <w:rsid w:val="008F7C80"/>
    <w:rsid w:val="00935506"/>
    <w:rsid w:val="00942DDF"/>
    <w:rsid w:val="00952A4B"/>
    <w:rsid w:val="00962B7E"/>
    <w:rsid w:val="00A2574B"/>
    <w:rsid w:val="00A30BF0"/>
    <w:rsid w:val="00B94458"/>
    <w:rsid w:val="00CA5E79"/>
    <w:rsid w:val="00CA7751"/>
    <w:rsid w:val="00D73FFD"/>
    <w:rsid w:val="00DA70CD"/>
    <w:rsid w:val="00E32232"/>
    <w:rsid w:val="00E84E71"/>
    <w:rsid w:val="00EA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64D96"/>
  <w15:chartTrackingRefBased/>
  <w15:docId w15:val="{68F4DC9E-9C74-4233-9201-029A63E5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B7E"/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helor%20Documents\Sprint%20Retrospective-nor%20-%20Copy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Retrospective-nor - Copy.dotx</Template>
  <TotalTime>68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Alnes</dc:creator>
  <cp:keywords/>
  <dc:description/>
  <cp:lastModifiedBy>Aleksander Lid Nesvik</cp:lastModifiedBy>
  <cp:revision>5</cp:revision>
  <dcterms:created xsi:type="dcterms:W3CDTF">2026-02-09T09:38:00Z</dcterms:created>
  <dcterms:modified xsi:type="dcterms:W3CDTF">2026-06-02T18:16:00Z</dcterms:modified>
</cp:coreProperties>
</file>