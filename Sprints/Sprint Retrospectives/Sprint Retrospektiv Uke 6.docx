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FFDC1" w14:textId="0F451773" w:rsidR="00935506" w:rsidRPr="002C6CC0" w:rsidRDefault="005814E6" w:rsidP="002F58C7">
      <w:pPr>
        <w:pStyle w:val="Title"/>
      </w:pPr>
      <w:r>
        <w:t>Sprint Retrospe</w:t>
      </w:r>
      <w:r w:rsidR="00962B7E">
        <w:t>k</w:t>
      </w:r>
      <w:r>
        <w:t>tiv</w:t>
      </w:r>
      <w:r w:rsidR="00896599">
        <w:t xml:space="preserve"> </w:t>
      </w:r>
      <w:r w:rsidR="00897CD5">
        <w:t>Uke 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4"/>
        <w:gridCol w:w="2392"/>
        <w:gridCol w:w="1313"/>
        <w:gridCol w:w="3637"/>
      </w:tblGrid>
      <w:tr w:rsidR="002F58C7" w:rsidRPr="002C6CC0" w14:paraId="5E93D0D5" w14:textId="77777777" w:rsidTr="002F58C7">
        <w:trPr>
          <w:cantSplit/>
          <w:trHeight w:val="567"/>
        </w:trPr>
        <w:tc>
          <w:tcPr>
            <w:tcW w:w="1714" w:type="dxa"/>
          </w:tcPr>
          <w:p w14:paraId="6AA69E3E" w14:textId="77777777" w:rsidR="002F58C7" w:rsidRPr="002C6CC0" w:rsidRDefault="00962B7E" w:rsidP="002F58C7">
            <w:pPr>
              <w:pStyle w:val="MtedetaljerLable"/>
            </w:pPr>
            <w:r>
              <w:t>Til stede</w:t>
            </w:r>
            <w:r w:rsidR="002F58C7" w:rsidRPr="002C6CC0">
              <w:t>:</w:t>
            </w:r>
          </w:p>
        </w:tc>
        <w:tc>
          <w:tcPr>
            <w:tcW w:w="7342" w:type="dxa"/>
            <w:gridSpan w:val="3"/>
          </w:tcPr>
          <w:p w14:paraId="15119528" w14:textId="63E72C55" w:rsidR="002F58C7" w:rsidRPr="002C6CC0" w:rsidRDefault="008514F0" w:rsidP="002F58C7">
            <w:pPr>
              <w:pStyle w:val="BodyText"/>
            </w:pPr>
            <w:r>
              <w:t>Aleksander, Daniel</w:t>
            </w:r>
          </w:p>
        </w:tc>
      </w:tr>
      <w:tr w:rsidR="002F58C7" w:rsidRPr="002C6CC0" w14:paraId="4EEAD4C2" w14:textId="77777777" w:rsidTr="002F58C7">
        <w:trPr>
          <w:cantSplit/>
          <w:trHeight w:val="567"/>
        </w:trPr>
        <w:tc>
          <w:tcPr>
            <w:tcW w:w="1714" w:type="dxa"/>
          </w:tcPr>
          <w:p w14:paraId="67BF6926" w14:textId="77777777" w:rsidR="002F58C7" w:rsidRPr="002C6CC0" w:rsidRDefault="00962B7E" w:rsidP="002F58C7">
            <w:pPr>
              <w:pStyle w:val="MtedetaljerLable"/>
            </w:pPr>
            <w:r>
              <w:t>Fravær</w:t>
            </w:r>
            <w:r w:rsidR="002F58C7" w:rsidRPr="002C6CC0">
              <w:t>:</w:t>
            </w:r>
          </w:p>
        </w:tc>
        <w:tc>
          <w:tcPr>
            <w:tcW w:w="7342" w:type="dxa"/>
            <w:gridSpan w:val="3"/>
          </w:tcPr>
          <w:p w14:paraId="3531B49E" w14:textId="6B6CFD93" w:rsidR="002F58C7" w:rsidRPr="002C6CC0" w:rsidRDefault="008514F0" w:rsidP="002F58C7">
            <w:pPr>
              <w:pStyle w:val="BodyText"/>
            </w:pPr>
            <w:r>
              <w:t>Nikolai</w:t>
            </w:r>
          </w:p>
        </w:tc>
      </w:tr>
      <w:tr w:rsidR="002F58C7" w:rsidRPr="002C6CC0" w14:paraId="4A647EF6" w14:textId="77777777" w:rsidTr="002F58C7">
        <w:trPr>
          <w:cantSplit/>
          <w:trHeight w:val="567"/>
        </w:trPr>
        <w:tc>
          <w:tcPr>
            <w:tcW w:w="1714" w:type="dxa"/>
          </w:tcPr>
          <w:p w14:paraId="21F0FBA2" w14:textId="77777777" w:rsidR="002F58C7" w:rsidRPr="002C6CC0" w:rsidRDefault="00962B7E" w:rsidP="002F58C7">
            <w:pPr>
              <w:pStyle w:val="MtedetaljerLable"/>
            </w:pPr>
            <w:r>
              <w:t>Kopi til</w:t>
            </w:r>
            <w:r w:rsidR="002F58C7" w:rsidRPr="002C6CC0">
              <w:t>:</w:t>
            </w:r>
          </w:p>
        </w:tc>
        <w:tc>
          <w:tcPr>
            <w:tcW w:w="7342" w:type="dxa"/>
            <w:gridSpan w:val="3"/>
          </w:tcPr>
          <w:p w14:paraId="34F23192" w14:textId="0C45F3BB" w:rsidR="002F58C7" w:rsidRPr="002C6CC0" w:rsidRDefault="008514F0" w:rsidP="002F58C7">
            <w:pPr>
              <w:pStyle w:val="BodyText"/>
            </w:pPr>
            <w:r>
              <w:t>Alle</w:t>
            </w:r>
          </w:p>
        </w:tc>
      </w:tr>
      <w:tr w:rsidR="002F58C7" w:rsidRPr="002C6CC0" w14:paraId="649EC24F" w14:textId="77777777" w:rsidTr="002F58C7">
        <w:trPr>
          <w:cantSplit/>
          <w:trHeight w:val="567"/>
        </w:trPr>
        <w:tc>
          <w:tcPr>
            <w:tcW w:w="1714" w:type="dxa"/>
          </w:tcPr>
          <w:p w14:paraId="0C6783CE" w14:textId="77777777" w:rsidR="002F58C7" w:rsidRPr="002C6CC0" w:rsidRDefault="00962B7E" w:rsidP="002F58C7">
            <w:pPr>
              <w:pStyle w:val="MtedetaljerLable"/>
            </w:pPr>
            <w:r>
              <w:t>Møtedato</w:t>
            </w:r>
            <w:r w:rsidR="002F58C7" w:rsidRPr="002C6CC0">
              <w:t>:</w:t>
            </w:r>
          </w:p>
        </w:tc>
        <w:tc>
          <w:tcPr>
            <w:tcW w:w="2392" w:type="dxa"/>
          </w:tcPr>
          <w:p w14:paraId="7A38208B" w14:textId="71B162D4" w:rsidR="002F58C7" w:rsidRPr="002C6CC0" w:rsidRDefault="008514F0" w:rsidP="002F58C7">
            <w:pPr>
              <w:pStyle w:val="BodyText"/>
            </w:pPr>
            <w:r>
              <w:t>09/02/2026</w:t>
            </w:r>
          </w:p>
        </w:tc>
        <w:tc>
          <w:tcPr>
            <w:tcW w:w="1313" w:type="dxa"/>
          </w:tcPr>
          <w:p w14:paraId="564562DD" w14:textId="77777777" w:rsidR="002F58C7" w:rsidRPr="002C6CC0" w:rsidRDefault="00962B7E" w:rsidP="002F58C7">
            <w:pPr>
              <w:pStyle w:val="MtedetaljerLable"/>
            </w:pPr>
            <w:r>
              <w:t>Sted</w:t>
            </w:r>
            <w:r w:rsidR="002F58C7" w:rsidRPr="002C6CC0">
              <w:t>:</w:t>
            </w:r>
          </w:p>
        </w:tc>
        <w:tc>
          <w:tcPr>
            <w:tcW w:w="3637" w:type="dxa"/>
          </w:tcPr>
          <w:p w14:paraId="3EEEA78E" w14:textId="3568D406" w:rsidR="002F58C7" w:rsidRPr="002C6CC0" w:rsidRDefault="008514F0" w:rsidP="002F58C7">
            <w:pPr>
              <w:pStyle w:val="BodyText"/>
            </w:pPr>
            <w:r>
              <w:t>NTNU Ålesund</w:t>
            </w:r>
          </w:p>
        </w:tc>
      </w:tr>
    </w:tbl>
    <w:p w14:paraId="399134BB" w14:textId="77777777" w:rsidR="002F58C7" w:rsidRPr="002C6CC0" w:rsidRDefault="005814E6" w:rsidP="002F58C7">
      <w:pPr>
        <w:pStyle w:val="Heading1"/>
      </w:pPr>
      <w:r>
        <w:t>Retrospe</w:t>
      </w:r>
      <w:r w:rsidR="00962B7E">
        <w:t>k</w:t>
      </w:r>
      <w:r>
        <w:t>tiv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196"/>
        <w:gridCol w:w="567"/>
        <w:gridCol w:w="4196"/>
      </w:tblGrid>
      <w:tr w:rsidR="005814E6" w14:paraId="13A7F98C" w14:textId="77777777" w:rsidTr="005814E6">
        <w:tc>
          <w:tcPr>
            <w:tcW w:w="4196" w:type="dxa"/>
            <w:tcBorders>
              <w:top w:val="single" w:sz="4" w:space="0" w:color="91C89C"/>
              <w:left w:val="single" w:sz="4" w:space="0" w:color="91C89C"/>
              <w:bottom w:val="single" w:sz="4" w:space="0" w:color="91C89C"/>
              <w:right w:val="single" w:sz="4" w:space="0" w:color="91C89C"/>
            </w:tcBorders>
            <w:shd w:val="clear" w:color="auto" w:fill="F3F9F4"/>
          </w:tcPr>
          <w:p w14:paraId="12A0B038" w14:textId="77777777" w:rsidR="005814E6" w:rsidRDefault="00962B7E" w:rsidP="005814E6">
            <w:pPr>
              <w:pStyle w:val="MtedetaljerLable"/>
            </w:pPr>
            <w:r>
              <w:t>Hva gjorde vi bra/hva fungerte bra</w:t>
            </w:r>
            <w:r w:rsidR="005814E6">
              <w:t xml:space="preserve"> ?</w:t>
            </w:r>
          </w:p>
        </w:tc>
        <w:tc>
          <w:tcPr>
            <w:tcW w:w="567" w:type="dxa"/>
            <w:tcBorders>
              <w:top w:val="nil"/>
              <w:left w:val="single" w:sz="4" w:space="0" w:color="91C89C"/>
              <w:bottom w:val="nil"/>
              <w:right w:val="single" w:sz="4" w:space="0" w:color="D04437"/>
            </w:tcBorders>
          </w:tcPr>
          <w:p w14:paraId="3995165B" w14:textId="77777777" w:rsidR="005814E6" w:rsidRDefault="005814E6" w:rsidP="002F58C7">
            <w:pPr>
              <w:pStyle w:val="Heading2"/>
            </w:pPr>
          </w:p>
        </w:tc>
        <w:tc>
          <w:tcPr>
            <w:tcW w:w="4196" w:type="dxa"/>
            <w:tcBorders>
              <w:top w:val="single" w:sz="4" w:space="0" w:color="D04437"/>
              <w:left w:val="single" w:sz="4" w:space="0" w:color="D04437"/>
              <w:bottom w:val="single" w:sz="4" w:space="0" w:color="D04437"/>
              <w:right w:val="single" w:sz="4" w:space="0" w:color="D04437"/>
            </w:tcBorders>
            <w:shd w:val="clear" w:color="auto" w:fill="FFF8F7"/>
          </w:tcPr>
          <w:p w14:paraId="27877BE0" w14:textId="77777777" w:rsidR="005814E6" w:rsidRDefault="00962B7E" w:rsidP="005814E6">
            <w:pPr>
              <w:pStyle w:val="MtedetaljerLable"/>
            </w:pPr>
            <w:r>
              <w:t>Hva kunne vi ha gjort bedre</w:t>
            </w:r>
            <w:r w:rsidR="005814E6">
              <w:t>?</w:t>
            </w:r>
          </w:p>
        </w:tc>
      </w:tr>
      <w:tr w:rsidR="005814E6" w14:paraId="0F8F09B9" w14:textId="77777777" w:rsidTr="005814E6">
        <w:tc>
          <w:tcPr>
            <w:tcW w:w="4196" w:type="dxa"/>
            <w:tcBorders>
              <w:top w:val="single" w:sz="4" w:space="0" w:color="91C89C"/>
              <w:left w:val="nil"/>
              <w:bottom w:val="nil"/>
              <w:right w:val="nil"/>
            </w:tcBorders>
          </w:tcPr>
          <w:p w14:paraId="0EACBA65" w14:textId="77777777" w:rsidR="00896599" w:rsidRDefault="00896599" w:rsidP="005814E6">
            <w:pPr>
              <w:pStyle w:val="ListBullet"/>
            </w:pPr>
            <w:r w:rsidRPr="00896599">
              <w:rPr>
                <w:b/>
                <w:bCs/>
              </w:rPr>
              <w:t>Høy motivasjon:</w:t>
            </w:r>
            <w:r w:rsidRPr="00896599">
              <w:t> Vi har hatt veldig god driv og arbeidslyst når vi har vært samlet fysisk på skolen.</w:t>
            </w:r>
          </w:p>
          <w:p w14:paraId="66B33CA0" w14:textId="77777777" w:rsidR="00CA5E79" w:rsidRDefault="00896599" w:rsidP="005814E6">
            <w:pPr>
              <w:pStyle w:val="ListBullet"/>
            </w:pPr>
            <w:r w:rsidRPr="00896599">
              <w:rPr>
                <w:b/>
                <w:bCs/>
              </w:rPr>
              <w:t>Kundeinteraksjon:</w:t>
            </w:r>
            <w:r w:rsidRPr="00896599">
              <w:t> Vi har vært flinke til å ta i bruk tilbakemeldinger fra oppdragsgiver fortløpende.</w:t>
            </w:r>
          </w:p>
          <w:p w14:paraId="2E1D3A0A" w14:textId="0F5FECB1" w:rsidR="00896599" w:rsidRDefault="00896599" w:rsidP="005814E6">
            <w:pPr>
              <w:pStyle w:val="ListBullet"/>
            </w:pPr>
            <w:r w:rsidRPr="00896599">
              <w:t>Baseline for nettsiden og CI/CD kom raskt på plass.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24864BB" w14:textId="77777777" w:rsidR="005814E6" w:rsidRDefault="005814E6" w:rsidP="002F58C7">
            <w:pPr>
              <w:pStyle w:val="Heading2"/>
            </w:pPr>
          </w:p>
        </w:tc>
        <w:tc>
          <w:tcPr>
            <w:tcW w:w="4196" w:type="dxa"/>
            <w:tcBorders>
              <w:top w:val="single" w:sz="4" w:space="0" w:color="D04437"/>
              <w:left w:val="nil"/>
              <w:bottom w:val="nil"/>
              <w:right w:val="nil"/>
            </w:tcBorders>
          </w:tcPr>
          <w:p w14:paraId="72A25D18" w14:textId="77777777" w:rsidR="00896599" w:rsidRDefault="00896599" w:rsidP="005814E6">
            <w:pPr>
              <w:pStyle w:val="ListBullet"/>
            </w:pPr>
            <w:r w:rsidRPr="00896599">
              <w:rPr>
                <w:b/>
                <w:bCs/>
              </w:rPr>
              <w:t>Sykdom og fjernarbeid:</w:t>
            </w:r>
            <w:r w:rsidRPr="00896599">
              <w:t> Det har vært utfordrende å opprettholde samme motivasjon og fremdrift på dager med sykdom.</w:t>
            </w:r>
          </w:p>
          <w:p w14:paraId="0F4C7E7D" w14:textId="77777777" w:rsidR="007458B0" w:rsidRDefault="00896599" w:rsidP="005814E6">
            <w:pPr>
              <w:pStyle w:val="ListBullet"/>
            </w:pPr>
            <w:r w:rsidRPr="00896599">
              <w:rPr>
                <w:b/>
                <w:bCs/>
              </w:rPr>
              <w:t>Oppgavestørrelse (Issues):</w:t>
            </w:r>
            <w:r w:rsidRPr="00896599">
              <w:t> Enkelte issues har blitt for store (f.eks. XL-størrelse), noe som gjør det uoversiktlig. Vi burde brukt flere sub-issues.</w:t>
            </w:r>
          </w:p>
          <w:p w14:paraId="1E4D1E45" w14:textId="3DD3810B" w:rsidR="00896599" w:rsidRDefault="00896599" w:rsidP="005814E6">
            <w:pPr>
              <w:pStyle w:val="ListBullet"/>
            </w:pPr>
            <w:r w:rsidRPr="00896599">
              <w:rPr>
                <w:b/>
                <w:bCs/>
              </w:rPr>
              <w:t>Dokumentasjonsstruktur:</w:t>
            </w:r>
            <w:r w:rsidRPr="00896599">
              <w:t> Vi ser i etterkant at vi ikke startet med en god nok struktur på dokumentene våre.</w:t>
            </w:r>
          </w:p>
        </w:tc>
      </w:tr>
    </w:tbl>
    <w:p w14:paraId="7D74AAB6" w14:textId="77777777" w:rsidR="005814E6" w:rsidRDefault="005814E6" w:rsidP="002F58C7">
      <w:pPr>
        <w:pStyle w:val="Heading2"/>
      </w:pPr>
    </w:p>
    <w:p w14:paraId="7FC60445" w14:textId="77777777" w:rsidR="002F58C7" w:rsidRPr="002C6CC0" w:rsidRDefault="002F58C7" w:rsidP="002F58C7">
      <w:pPr>
        <w:pStyle w:val="BodyText"/>
      </w:pPr>
    </w:p>
    <w:p w14:paraId="6A9ECA84" w14:textId="77777777" w:rsidR="002F58C7" w:rsidRPr="002C6CC0" w:rsidRDefault="00962B7E" w:rsidP="002F58C7">
      <w:pPr>
        <w:pStyle w:val="Heading2"/>
      </w:pPr>
      <w:r>
        <w:t>Aksjonspunkt</w:t>
      </w:r>
    </w:p>
    <w:p w14:paraId="1974F8EF" w14:textId="77777777" w:rsidR="00896599" w:rsidRPr="00896599" w:rsidRDefault="00896599" w:rsidP="00896599">
      <w:pPr>
        <w:rPr>
          <w:b/>
          <w:bCs/>
        </w:rPr>
      </w:pPr>
      <w:r w:rsidRPr="00896599">
        <w:rPr>
          <w:b/>
          <w:bCs/>
        </w:rPr>
        <w:t>Aksjonspunkter</w:t>
      </w:r>
    </w:p>
    <w:p w14:paraId="377EA764" w14:textId="77777777" w:rsidR="00896599" w:rsidRDefault="00896599" w:rsidP="00896599">
      <w:pPr>
        <w:rPr>
          <w:i/>
          <w:iCs/>
        </w:rPr>
      </w:pPr>
      <w:r w:rsidRPr="00896599">
        <w:rPr>
          <w:i/>
          <w:iCs/>
        </w:rPr>
        <w:t>Hva skal vi gjøre i neste sprint for å forbedre oss?</w:t>
      </w:r>
    </w:p>
    <w:p w14:paraId="7410C632" w14:textId="77777777" w:rsidR="00896599" w:rsidRPr="00896599" w:rsidRDefault="00896599" w:rsidP="00896599"/>
    <w:p w14:paraId="10E87482" w14:textId="77777777" w:rsidR="00896599" w:rsidRPr="00896599" w:rsidRDefault="00896599" w:rsidP="00896599">
      <w:pPr>
        <w:ind w:firstLine="360"/>
      </w:pPr>
      <w:r w:rsidRPr="00896599">
        <w:rPr>
          <w:b/>
          <w:bCs/>
        </w:rPr>
        <w:t>[ ] Bryte ned store oppgaver (Ansvar: Alle):</w:t>
      </w:r>
      <w:r w:rsidRPr="00896599">
        <w:t> Fra og med Iterasjon 5 skal ingen oppgaver stå som "XL" uten å ha en sjekkliste eller være delt opp i mindre sub-issues. Dette gjøres i GitHub-backloggen før arbeidet starter.</w:t>
      </w:r>
    </w:p>
    <w:p w14:paraId="40956346" w14:textId="77777777" w:rsidR="00896599" w:rsidRPr="00896599" w:rsidRDefault="00896599" w:rsidP="00896599">
      <w:pPr>
        <w:ind w:firstLine="360"/>
      </w:pPr>
    </w:p>
    <w:p w14:paraId="40CA5626" w14:textId="2F85F1AE" w:rsidR="00896599" w:rsidRPr="00896599" w:rsidRDefault="00896599" w:rsidP="00896599">
      <w:pPr>
        <w:ind w:firstLine="360"/>
      </w:pPr>
      <w:r w:rsidRPr="00896599">
        <w:rPr>
          <w:b/>
          <w:bCs/>
        </w:rPr>
        <w:t>[ ] "Sykdoms-rutine" (Ansvar: Daniel):</w:t>
      </w:r>
      <w:r w:rsidRPr="00896599">
        <w:t> Ved fravær eller sykdom skal vi ha en kort digital synkronisering (f.eks. via Discord/Teams) på 5-10 minutter for å avklare hva som kan gjøres hjemmefra, slik at fremdriften ikke stopper helt opp.</w:t>
      </w:r>
    </w:p>
    <w:p w14:paraId="451B776E" w14:textId="77777777" w:rsidR="00896599" w:rsidRDefault="00896599" w:rsidP="00896599">
      <w:pPr>
        <w:ind w:firstLine="360"/>
        <w:rPr>
          <w:b/>
          <w:bCs/>
        </w:rPr>
      </w:pPr>
    </w:p>
    <w:p w14:paraId="2D57CF1D" w14:textId="3E0E4936" w:rsidR="00896599" w:rsidRDefault="00896599" w:rsidP="00896599">
      <w:pPr>
        <w:ind w:firstLine="360"/>
      </w:pPr>
      <w:r w:rsidRPr="00896599">
        <w:rPr>
          <w:b/>
          <w:bCs/>
        </w:rPr>
        <w:lastRenderedPageBreak/>
        <w:t>[ ] Dokumentasjons-skippertak (Ansvar: Aleksander/Alle):</w:t>
      </w:r>
      <w:r w:rsidRPr="00896599">
        <w:t> Gjennomføre Issue #15 tidlig i uken. Vi skal rydde i filstruktur og plassere dokumenter der de hører hjemme, samt integrere bærekrafts-notatene.</w:t>
      </w:r>
    </w:p>
    <w:p w14:paraId="6FB40703" w14:textId="77777777" w:rsidR="00896599" w:rsidRDefault="00896599" w:rsidP="00896599">
      <w:pPr>
        <w:ind w:firstLine="360"/>
      </w:pPr>
    </w:p>
    <w:p w14:paraId="1CB1672D" w14:textId="6D910685" w:rsidR="00896599" w:rsidRPr="00896599" w:rsidRDefault="00896599" w:rsidP="00896599">
      <w:pPr>
        <w:ind w:firstLine="360"/>
      </w:pPr>
      <w:r w:rsidRPr="00896599">
        <w:rPr>
          <w:b/>
          <w:bCs/>
        </w:rPr>
        <w:t>[ ] Bruke storyboards aktivt (Ansvar: Alle):</w:t>
      </w:r>
      <w:r w:rsidRPr="00896599">
        <w:t> Begynne å knytte de nye React-komponentene direkte opp mot designet i storyboardet for å sikre at vi bygger det kunden faktisk har spurt om.</w:t>
      </w:r>
    </w:p>
    <w:p w14:paraId="7B51D403" w14:textId="77777777" w:rsidR="002F58C7" w:rsidRPr="002C6CC0" w:rsidRDefault="002F58C7" w:rsidP="002F58C7"/>
    <w:p w14:paraId="0D3F63D0" w14:textId="77777777" w:rsidR="002F58C7" w:rsidRPr="002C6CC0" w:rsidRDefault="002F58C7" w:rsidP="002F58C7"/>
    <w:p w14:paraId="53E4EB9E" w14:textId="77777777" w:rsidR="002F58C7" w:rsidRPr="002C6CC0" w:rsidRDefault="002F58C7" w:rsidP="002F58C7"/>
    <w:p w14:paraId="102FEA10" w14:textId="77777777" w:rsidR="002F58C7" w:rsidRPr="002C6CC0" w:rsidRDefault="002F58C7" w:rsidP="002F58C7"/>
    <w:sectPr w:rsidR="002F58C7" w:rsidRPr="002C6CC0" w:rsidSect="00245E85">
      <w:headerReference w:type="default" r:id="rId7"/>
      <w:footerReference w:type="default" r:id="rId8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40566" w14:textId="77777777" w:rsidR="00691DBD" w:rsidRDefault="00691DBD" w:rsidP="002F58C7">
      <w:r>
        <w:separator/>
      </w:r>
    </w:p>
  </w:endnote>
  <w:endnote w:type="continuationSeparator" w:id="0">
    <w:p w14:paraId="5F963C8C" w14:textId="77777777" w:rsidR="00691DBD" w:rsidRDefault="00691DBD" w:rsidP="002F5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FE3C8" w14:textId="77777777" w:rsidR="002F58C7" w:rsidRDefault="002F58C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06EA97E" wp14:editId="4069337F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5791200" cy="0"/>
              <wp:effectExtent l="0" t="0" r="12700" b="12700"/>
              <wp:wrapNone/>
              <wp:docPr id="2072111748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767FF40" id="Rett linje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5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" strokecolor="#156082 [3204]" strokeweight="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6AF97" w14:textId="77777777" w:rsidR="00691DBD" w:rsidRDefault="00691DBD" w:rsidP="002F58C7">
      <w:r>
        <w:separator/>
      </w:r>
    </w:p>
  </w:footnote>
  <w:footnote w:type="continuationSeparator" w:id="0">
    <w:p w14:paraId="4CEE2594" w14:textId="77777777" w:rsidR="00691DBD" w:rsidRDefault="00691DBD" w:rsidP="002F58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75C2C" w14:textId="77777777" w:rsidR="002F58C7" w:rsidRDefault="002F58C7">
    <w:pPr>
      <w:pStyle w:val="Header"/>
    </w:pPr>
    <w:r>
      <w:rPr>
        <w:noProof/>
        <w:sz w:val="20"/>
        <w:lang w:val="en-GB" w:eastAsia="en-GB"/>
      </w:rPr>
      <w:drawing>
        <wp:anchor distT="0" distB="0" distL="114300" distR="114300" simplePos="0" relativeHeight="251659264" behindDoc="0" locked="0" layoutInCell="1" allowOverlap="1" wp14:anchorId="4582ED56" wp14:editId="4AD7D2EF">
          <wp:simplePos x="0" y="0"/>
          <wp:positionH relativeFrom="column">
            <wp:posOffset>38100</wp:posOffset>
          </wp:positionH>
          <wp:positionV relativeFrom="paragraph">
            <wp:posOffset>-55880</wp:posOffset>
          </wp:positionV>
          <wp:extent cx="1638300" cy="304800"/>
          <wp:effectExtent l="0" t="0" r="0" b="0"/>
          <wp:wrapNone/>
          <wp:docPr id="20" name="Bilde 20" descr="Logofargerlit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Logofargerlit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  <w:t xml:space="preserve"> </w:t>
    </w:r>
    <w:r w:rsidR="00E84E71">
      <w:t>Side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</w:t>
    </w:r>
    <w:r w:rsidR="00E84E71">
      <w:t>av</w:t>
    </w:r>
    <w:r>
      <w:t xml:space="preserve"> </w:t>
    </w:r>
    <w:fldSimple w:instr=" NUMPAGES ">
      <w:r>
        <w:t>1</w:t>
      </w:r>
    </w:fldSimple>
  </w:p>
  <w:p w14:paraId="4AA7C459" w14:textId="77777777" w:rsidR="002F58C7" w:rsidRDefault="002F58C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4C3FABB" wp14:editId="7D76C4F3">
              <wp:simplePos x="0" y="0"/>
              <wp:positionH relativeFrom="column">
                <wp:posOffset>1905</wp:posOffset>
              </wp:positionH>
              <wp:positionV relativeFrom="paragraph">
                <wp:posOffset>183515</wp:posOffset>
              </wp:positionV>
              <wp:extent cx="5791200" cy="0"/>
              <wp:effectExtent l="0" t="0" r="12700" b="12700"/>
              <wp:wrapNone/>
              <wp:docPr id="1671065561" name="Rett linj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71D5898" id="Rett linje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5pt,14.45pt" to="456.1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0mgEAAJQ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" strokecolor="#156082 [3204]" strokeweight=".5pt">
              <v:stroke joinstyle="miter"/>
            </v:line>
          </w:pict>
        </mc:Fallback>
      </mc:AlternateContent>
    </w:r>
  </w:p>
  <w:p w14:paraId="2124654C" w14:textId="77777777" w:rsidR="002F58C7" w:rsidRDefault="002F58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052E1EFA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F6B055C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2C3C823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26804159"/>
    <w:multiLevelType w:val="multilevel"/>
    <w:tmpl w:val="50460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D16F8F"/>
    <w:multiLevelType w:val="hybridMultilevel"/>
    <w:tmpl w:val="09647EAE"/>
    <w:lvl w:ilvl="0" w:tplc="70143FBC">
      <w:start w:val="1"/>
      <w:numFmt w:val="bullet"/>
      <w:pStyle w:val="Aksjonspunkt"/>
      <w:lvlText w:val=""/>
      <w:lvlJc w:val="left"/>
      <w:pPr>
        <w:tabs>
          <w:tab w:val="num" w:pos="643"/>
        </w:tabs>
        <w:ind w:left="643" w:hanging="360"/>
      </w:pPr>
      <w:rPr>
        <w:rFonts w:ascii="Wingdings" w:hAnsi="Wingdings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9989067">
    <w:abstractNumId w:val="0"/>
  </w:num>
  <w:num w:numId="2" w16cid:durableId="1798259655">
    <w:abstractNumId w:val="1"/>
  </w:num>
  <w:num w:numId="3" w16cid:durableId="1098016276">
    <w:abstractNumId w:val="4"/>
  </w:num>
  <w:num w:numId="4" w16cid:durableId="146361582">
    <w:abstractNumId w:val="2"/>
  </w:num>
  <w:num w:numId="5" w16cid:durableId="8494132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4F0"/>
    <w:rsid w:val="000B2DBB"/>
    <w:rsid w:val="00245E85"/>
    <w:rsid w:val="002C6CC0"/>
    <w:rsid w:val="002F46B3"/>
    <w:rsid w:val="002F58C7"/>
    <w:rsid w:val="004872E6"/>
    <w:rsid w:val="004B3BFF"/>
    <w:rsid w:val="004B53A2"/>
    <w:rsid w:val="004B5494"/>
    <w:rsid w:val="004E6532"/>
    <w:rsid w:val="00507F22"/>
    <w:rsid w:val="00524391"/>
    <w:rsid w:val="00527BBF"/>
    <w:rsid w:val="005814E6"/>
    <w:rsid w:val="00691DBD"/>
    <w:rsid w:val="007458B0"/>
    <w:rsid w:val="0079644A"/>
    <w:rsid w:val="008514F0"/>
    <w:rsid w:val="00896599"/>
    <w:rsid w:val="00897CD5"/>
    <w:rsid w:val="00935506"/>
    <w:rsid w:val="00952A4B"/>
    <w:rsid w:val="00962B7E"/>
    <w:rsid w:val="00A2574B"/>
    <w:rsid w:val="00CA5E79"/>
    <w:rsid w:val="00CA7751"/>
    <w:rsid w:val="00D73FFD"/>
    <w:rsid w:val="00DA70CD"/>
    <w:rsid w:val="00E32232"/>
    <w:rsid w:val="00E84E71"/>
    <w:rsid w:val="00EA2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E64D96"/>
  <w15:chartTrackingRefBased/>
  <w15:docId w15:val="{68F4DC9E-9C74-4233-9201-029A63E50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B7E"/>
  </w:style>
  <w:style w:type="paragraph" w:styleId="Heading1">
    <w:name w:val="heading 1"/>
    <w:basedOn w:val="Normal"/>
    <w:next w:val="BodyText"/>
    <w:link w:val="Heading1Char"/>
    <w:uiPriority w:val="9"/>
    <w:qFormat/>
    <w:rsid w:val="002F5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2F5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8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8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8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8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8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8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8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58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8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8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8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8C7"/>
    <w:pPr>
      <w:spacing w:before="360" w:after="80"/>
      <w:contextualSpacing/>
    </w:pPr>
    <w:rPr>
      <w:rFonts w:asciiTheme="majorHAnsi" w:eastAsiaTheme="majorEastAsia" w:hAnsiTheme="majorHAnsi" w:cstheme="majorBidi"/>
      <w:spacing w:val="-1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8C7"/>
    <w:rPr>
      <w:rFonts w:asciiTheme="majorHAnsi" w:eastAsiaTheme="majorEastAsia" w:hAnsiTheme="majorHAnsi" w:cstheme="majorBidi"/>
      <w:spacing w:val="-10"/>
      <w:kern w:val="28"/>
      <w:sz w:val="5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8C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8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8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8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8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8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58C7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58C7"/>
  </w:style>
  <w:style w:type="paragraph" w:styleId="Footer">
    <w:name w:val="footer"/>
    <w:basedOn w:val="Normal"/>
    <w:link w:val="FooterChar"/>
    <w:uiPriority w:val="99"/>
    <w:unhideWhenUsed/>
    <w:rsid w:val="002F58C7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58C7"/>
  </w:style>
  <w:style w:type="table" w:styleId="TableGrid">
    <w:name w:val="Table Grid"/>
    <w:basedOn w:val="TableNormal"/>
    <w:uiPriority w:val="39"/>
    <w:rsid w:val="002F58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edetaljerLable">
    <w:name w:val="MøtedetaljerLable"/>
    <w:basedOn w:val="Normal"/>
    <w:qFormat/>
    <w:rsid w:val="002F58C7"/>
    <w:rPr>
      <w:b/>
    </w:rPr>
  </w:style>
  <w:style w:type="paragraph" w:styleId="BodyText">
    <w:name w:val="Body Text"/>
    <w:basedOn w:val="Normal"/>
    <w:link w:val="BodyTextChar"/>
    <w:uiPriority w:val="99"/>
    <w:unhideWhenUsed/>
    <w:rsid w:val="002F58C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F58C7"/>
  </w:style>
  <w:style w:type="paragraph" w:styleId="ListNumber2">
    <w:name w:val="List Number 2"/>
    <w:basedOn w:val="Normal"/>
    <w:uiPriority w:val="99"/>
    <w:unhideWhenUsed/>
    <w:rsid w:val="002F58C7"/>
    <w:pPr>
      <w:numPr>
        <w:numId w:val="1"/>
      </w:numPr>
      <w:spacing w:after="120"/>
      <w:ind w:left="641" w:hanging="357"/>
      <w:contextualSpacing/>
    </w:pPr>
  </w:style>
  <w:style w:type="paragraph" w:customStyle="1" w:styleId="Aksjonspunkt">
    <w:name w:val="Aksjonspunkt"/>
    <w:basedOn w:val="ListBullet"/>
    <w:qFormat/>
    <w:rsid w:val="002F58C7"/>
    <w:pPr>
      <w:numPr>
        <w:numId w:val="3"/>
      </w:numPr>
      <w:ind w:left="357" w:hanging="357"/>
    </w:pPr>
  </w:style>
  <w:style w:type="paragraph" w:styleId="ListBullet2">
    <w:name w:val="List Bullet 2"/>
    <w:basedOn w:val="Normal"/>
    <w:uiPriority w:val="99"/>
    <w:semiHidden/>
    <w:unhideWhenUsed/>
    <w:rsid w:val="002F58C7"/>
    <w:pPr>
      <w:numPr>
        <w:numId w:val="2"/>
      </w:numPr>
      <w:contextualSpacing/>
    </w:pPr>
  </w:style>
  <w:style w:type="paragraph" w:styleId="ListBullet">
    <w:name w:val="List Bullet"/>
    <w:basedOn w:val="Normal"/>
    <w:uiPriority w:val="99"/>
    <w:unhideWhenUsed/>
    <w:rsid w:val="002F58C7"/>
    <w:pPr>
      <w:numPr>
        <w:numId w:val="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Bachelor%20Documents\Sprint%20Retrospective-nor%20-%20Copy.dotx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Sprint Retrospective-nor - Copy.dotx</Template>
  <TotalTime>31</TotalTime>
  <Pages>2</Pages>
  <Words>264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NTNU</Company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Alnes</dc:creator>
  <cp:keywords/>
  <dc:description/>
  <cp:lastModifiedBy>Aleksander Lid Nesvik</cp:lastModifiedBy>
  <cp:revision>2</cp:revision>
  <dcterms:created xsi:type="dcterms:W3CDTF">2026-02-09T09:38:00Z</dcterms:created>
  <dcterms:modified xsi:type="dcterms:W3CDTF">2026-06-02T11:45:00Z</dcterms:modified>
</cp:coreProperties>
</file>