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E95F" w14:textId="77777777" w:rsidR="00935506" w:rsidRPr="002C6CC0" w:rsidRDefault="005814E6" w:rsidP="002F58C7">
      <w:pPr>
        <w:pStyle w:val="Title"/>
      </w:pPr>
      <w:r>
        <w:t xml:space="preserve">Sprint </w:t>
      </w:r>
      <w:r w:rsidR="00A82126">
        <w:t>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6CB9E1E3" w14:textId="77777777" w:rsidTr="002F58C7">
        <w:trPr>
          <w:cantSplit/>
          <w:trHeight w:val="567"/>
        </w:trPr>
        <w:tc>
          <w:tcPr>
            <w:tcW w:w="1714" w:type="dxa"/>
          </w:tcPr>
          <w:p w14:paraId="393AAE17" w14:textId="77777777" w:rsidR="002F58C7" w:rsidRPr="002C6CC0" w:rsidRDefault="00A82126" w:rsidP="002F58C7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1B357443" w14:textId="59201183" w:rsidR="002F58C7" w:rsidRPr="002C6CC0" w:rsidRDefault="00354B1E" w:rsidP="002F58C7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354B1E" w:rsidRPr="002C6CC0" w14:paraId="600DD258" w14:textId="77777777" w:rsidTr="002F58C7">
        <w:trPr>
          <w:cantSplit/>
          <w:trHeight w:val="567"/>
        </w:trPr>
        <w:tc>
          <w:tcPr>
            <w:tcW w:w="1714" w:type="dxa"/>
          </w:tcPr>
          <w:p w14:paraId="321BC078" w14:textId="77777777" w:rsidR="00354B1E" w:rsidRPr="002C6CC0" w:rsidRDefault="00354B1E" w:rsidP="00354B1E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6DB390EF" w14:textId="3E853338" w:rsidR="00354B1E" w:rsidRPr="002C6CC0" w:rsidRDefault="00354B1E" w:rsidP="00354B1E">
            <w:pPr>
              <w:pStyle w:val="BodyText"/>
            </w:pPr>
            <w:r>
              <w:t>0</w:t>
            </w:r>
            <w:r w:rsidR="00BC3AD5">
              <w:t>9</w:t>
            </w:r>
            <w:r>
              <w:t>/02/2026</w:t>
            </w:r>
          </w:p>
        </w:tc>
        <w:tc>
          <w:tcPr>
            <w:tcW w:w="1313" w:type="dxa"/>
          </w:tcPr>
          <w:p w14:paraId="1CCC1CC2" w14:textId="77777777" w:rsidR="00354B1E" w:rsidRPr="002C6CC0" w:rsidRDefault="00354B1E" w:rsidP="00354B1E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5D7802BC" w14:textId="064EDF54" w:rsidR="00354B1E" w:rsidRPr="002C6CC0" w:rsidRDefault="00BC3AD5" w:rsidP="00354B1E">
            <w:pPr>
              <w:pStyle w:val="BodyText"/>
            </w:pPr>
            <w:r>
              <w:t>15</w:t>
            </w:r>
            <w:r w:rsidR="00354B1E">
              <w:t>/02/2026</w:t>
            </w:r>
          </w:p>
        </w:tc>
      </w:tr>
    </w:tbl>
    <w:p w14:paraId="0D4B50F7" w14:textId="77777777" w:rsidR="00A82126" w:rsidRDefault="00A82126" w:rsidP="00A82126">
      <w:pPr>
        <w:pStyle w:val="Hjelpetekst"/>
      </w:pPr>
    </w:p>
    <w:p w14:paraId="3C68AEF0" w14:textId="6A58EFEB" w:rsidR="00A82126" w:rsidRDefault="00A82126" w:rsidP="00A82126">
      <w:pPr>
        <w:pStyle w:val="Heading1"/>
      </w:pPr>
      <w:r>
        <w:t>Sprintmål</w:t>
      </w:r>
      <w:r w:rsidR="00751803">
        <w:t xml:space="preserve"> (</w:t>
      </w:r>
      <w:r w:rsidR="00751803" w:rsidRPr="00751803">
        <w:t xml:space="preserve">Iterasjon </w:t>
      </w:r>
      <w:r w:rsidR="006D1916">
        <w:t>6</w:t>
      </w:r>
      <w:r w:rsidR="00751803">
        <w:t>)</w:t>
      </w:r>
      <w:r>
        <w:t>:</w:t>
      </w:r>
    </w:p>
    <w:p w14:paraId="58310ED2" w14:textId="77777777" w:rsidR="00BC3AD5" w:rsidRDefault="00BC3AD5" w:rsidP="00A82126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BC3AD5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Etablere </w:t>
      </w:r>
      <w:proofErr w:type="spellStart"/>
      <w:r w:rsidRPr="00BC3AD5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backend</w:t>
      </w:r>
      <w:proofErr w:type="spellEnd"/>
      <w:r w:rsidRPr="00BC3AD5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-infrastruktur (</w:t>
      </w:r>
      <w:proofErr w:type="spellStart"/>
      <w:r w:rsidRPr="00BC3AD5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Docker</w:t>
      </w:r>
      <w:proofErr w:type="spellEnd"/>
      <w:r w:rsidRPr="00BC3AD5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), starte utvikling av </w:t>
      </w:r>
      <w:proofErr w:type="spellStart"/>
      <w:r w:rsidRPr="00BC3AD5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React</w:t>
      </w:r>
      <w:proofErr w:type="spellEnd"/>
      <w:r w:rsidRPr="00BC3AD5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-komponenter og rydde i prosjektdokumentasjon.</w:t>
      </w:r>
    </w:p>
    <w:p w14:paraId="4428A132" w14:textId="001F9F5B" w:rsidR="00A82126" w:rsidRDefault="00A82126" w:rsidP="00A82126">
      <w:pPr>
        <w:pStyle w:val="Heading2"/>
      </w:pPr>
      <w:r>
        <w:t>Fullførte oppgaver:</w:t>
      </w:r>
    </w:p>
    <w:p w14:paraId="2E6DEA52" w14:textId="3B243604" w:rsidR="00BC3AD5" w:rsidRPr="00BC3AD5" w:rsidRDefault="00BC3AD5" w:rsidP="00BC3AD5">
      <w:pPr>
        <w:pStyle w:val="Heading2"/>
        <w:numPr>
          <w:ilvl w:val="0"/>
          <w:numId w:val="7"/>
        </w:numPr>
        <w:rPr>
          <w:rFonts w:asciiTheme="minorHAnsi" w:hAnsiTheme="minorHAnsi"/>
          <w:color w:val="auto"/>
          <w:sz w:val="24"/>
          <w:szCs w:val="24"/>
          <w:lang w:val="en-GB"/>
        </w:rPr>
      </w:pPr>
      <w:r w:rsidRPr="00BC3AD5">
        <w:rPr>
          <w:rFonts w:asciiTheme="minorHAnsi" w:hAnsiTheme="minorHAnsi"/>
          <w:b/>
          <w:bCs/>
          <w:color w:val="auto"/>
          <w:sz w:val="24"/>
          <w:szCs w:val="24"/>
          <w:lang w:val="en-GB"/>
        </w:rPr>
        <w:t>Issue #12</w:t>
      </w:r>
      <w:r w:rsidRPr="00BC3AD5">
        <w:rPr>
          <w:rFonts w:asciiTheme="minorHAnsi" w:hAnsiTheme="minorHAnsi"/>
          <w:color w:val="auto"/>
          <w:sz w:val="24"/>
          <w:szCs w:val="24"/>
          <w:lang w:val="en-GB"/>
        </w:rPr>
        <w:t> – Setup backend docker</w:t>
      </w:r>
      <w:r>
        <w:rPr>
          <w:rFonts w:asciiTheme="minorHAnsi" w:hAnsiTheme="minorHAnsi"/>
          <w:color w:val="auto"/>
          <w:sz w:val="24"/>
          <w:szCs w:val="24"/>
          <w:lang w:val="en-GB"/>
        </w:rPr>
        <w:t>.</w:t>
      </w:r>
    </w:p>
    <w:p w14:paraId="49C32601" w14:textId="34B34A49" w:rsidR="00BC3AD5" w:rsidRPr="00BC3AD5" w:rsidRDefault="00BC3AD5" w:rsidP="00BC3AD5">
      <w:pPr>
        <w:pStyle w:val="Heading2"/>
        <w:numPr>
          <w:ilvl w:val="0"/>
          <w:numId w:val="7"/>
        </w:numPr>
        <w:rPr>
          <w:rFonts w:asciiTheme="minorHAnsi" w:hAnsiTheme="minorHAnsi"/>
          <w:color w:val="auto"/>
          <w:sz w:val="24"/>
          <w:szCs w:val="24"/>
          <w:lang w:val="en-GB"/>
        </w:rPr>
      </w:pPr>
      <w:r w:rsidRPr="00BC3AD5">
        <w:rPr>
          <w:rFonts w:asciiTheme="minorHAnsi" w:hAnsiTheme="minorHAnsi"/>
          <w:b/>
          <w:bCs/>
          <w:color w:val="auto"/>
          <w:sz w:val="24"/>
          <w:szCs w:val="24"/>
          <w:lang w:val="en-GB"/>
        </w:rPr>
        <w:t>Issue #13</w:t>
      </w:r>
      <w:r w:rsidRPr="00BC3AD5">
        <w:rPr>
          <w:rFonts w:asciiTheme="minorHAnsi" w:hAnsiTheme="minorHAnsi"/>
          <w:color w:val="auto"/>
          <w:sz w:val="24"/>
          <w:szCs w:val="24"/>
          <w:lang w:val="en-GB"/>
        </w:rPr>
        <w:t> – Setup communication with frontend/backend</w:t>
      </w:r>
      <w:r>
        <w:rPr>
          <w:rFonts w:asciiTheme="minorHAnsi" w:hAnsiTheme="minorHAnsi"/>
          <w:color w:val="auto"/>
          <w:sz w:val="24"/>
          <w:szCs w:val="24"/>
          <w:lang w:val="en-GB"/>
        </w:rPr>
        <w:t>.</w:t>
      </w:r>
    </w:p>
    <w:p w14:paraId="751DA675" w14:textId="2F9434B6" w:rsidR="00BC3AD5" w:rsidRPr="00BC3AD5" w:rsidRDefault="00BC3AD5" w:rsidP="00BC3AD5">
      <w:pPr>
        <w:pStyle w:val="Heading2"/>
        <w:numPr>
          <w:ilvl w:val="0"/>
          <w:numId w:val="7"/>
        </w:numPr>
        <w:rPr>
          <w:rFonts w:asciiTheme="minorHAnsi" w:hAnsiTheme="minorHAnsi"/>
          <w:color w:val="auto"/>
          <w:sz w:val="24"/>
          <w:szCs w:val="24"/>
        </w:rPr>
      </w:pPr>
      <w:proofErr w:type="spellStart"/>
      <w:r w:rsidRPr="00BC3AD5">
        <w:rPr>
          <w:rFonts w:asciiTheme="minorHAnsi" w:hAnsiTheme="minorHAnsi"/>
          <w:b/>
          <w:bCs/>
          <w:color w:val="auto"/>
          <w:sz w:val="24"/>
          <w:szCs w:val="24"/>
        </w:rPr>
        <w:t>Issue</w:t>
      </w:r>
      <w:proofErr w:type="spellEnd"/>
      <w:r w:rsidRPr="00BC3AD5">
        <w:rPr>
          <w:rFonts w:asciiTheme="minorHAnsi" w:hAnsiTheme="minorHAnsi"/>
          <w:b/>
          <w:bCs/>
          <w:color w:val="auto"/>
          <w:sz w:val="24"/>
          <w:szCs w:val="24"/>
        </w:rPr>
        <w:t xml:space="preserve"> #11</w:t>
      </w:r>
      <w:r w:rsidRPr="00BC3AD5">
        <w:rPr>
          <w:rFonts w:asciiTheme="minorHAnsi" w:hAnsiTheme="minorHAnsi"/>
          <w:color w:val="auto"/>
          <w:sz w:val="24"/>
          <w:szCs w:val="24"/>
        </w:rPr>
        <w:t> – Import kystverkets style</w:t>
      </w:r>
      <w:r>
        <w:rPr>
          <w:rFonts w:asciiTheme="minorHAnsi" w:hAnsiTheme="minorHAnsi"/>
          <w:color w:val="auto"/>
          <w:sz w:val="24"/>
          <w:szCs w:val="24"/>
        </w:rPr>
        <w:t>.</w:t>
      </w:r>
    </w:p>
    <w:p w14:paraId="1F2DCEB0" w14:textId="6D1260EF" w:rsidR="00A82126" w:rsidRDefault="00A82126" w:rsidP="00A82126">
      <w:pPr>
        <w:pStyle w:val="Heading2"/>
      </w:pPr>
      <w:r>
        <w:t>Ufullførte oppgaver:</w:t>
      </w:r>
    </w:p>
    <w:p w14:paraId="2279DE64" w14:textId="77777777" w:rsidR="00BC3AD5" w:rsidRDefault="00BC3AD5" w:rsidP="00BC3AD5">
      <w:pPr>
        <w:pStyle w:val="ListBullet"/>
      </w:pPr>
      <w:proofErr w:type="spellStart"/>
      <w:r>
        <w:t>Issue</w:t>
      </w:r>
      <w:proofErr w:type="spellEnd"/>
      <w:r>
        <w:t xml:space="preserve"> #14 –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for </w:t>
      </w:r>
      <w:proofErr w:type="spellStart"/>
      <w:r>
        <w:t>frontend</w:t>
      </w:r>
      <w:proofErr w:type="spellEnd"/>
      <w:r>
        <w:t xml:space="preserve"> (Forsinket pga. sykdom).</w:t>
      </w:r>
    </w:p>
    <w:p w14:paraId="385570B4" w14:textId="77777777" w:rsidR="00BC3AD5" w:rsidRDefault="00BC3AD5" w:rsidP="00BC3AD5">
      <w:pPr>
        <w:pStyle w:val="ListBullet"/>
      </w:pPr>
      <w:proofErr w:type="spellStart"/>
      <w:r>
        <w:t>Issue</w:t>
      </w:r>
      <w:proofErr w:type="spellEnd"/>
      <w:r>
        <w:t xml:space="preserve"> #15 – Update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(Påbegynt, men ikke ferdigstilt).</w:t>
      </w:r>
    </w:p>
    <w:p w14:paraId="40D18314" w14:textId="77777777" w:rsidR="00BC3AD5" w:rsidRDefault="00BC3AD5" w:rsidP="00BC3AD5">
      <w:pPr>
        <w:pStyle w:val="ListBullet"/>
      </w:pPr>
      <w:proofErr w:type="spellStart"/>
      <w:r>
        <w:t>Issue</w:t>
      </w:r>
      <w:proofErr w:type="spellEnd"/>
      <w:r>
        <w:t xml:space="preserve"> #17 – Setup turf.js (I arbeid).</w:t>
      </w:r>
    </w:p>
    <w:p w14:paraId="4377BF4B" w14:textId="7F65B141" w:rsidR="00A82126" w:rsidRDefault="00BC3AD5" w:rsidP="00BC3AD5">
      <w:pPr>
        <w:pStyle w:val="ListBullet"/>
      </w:pPr>
      <w:r>
        <w:t xml:space="preserve">Årsak: Både Daniel og </w:t>
      </w:r>
      <w:r>
        <w:t xml:space="preserve">Aleksander </w:t>
      </w:r>
      <w:r>
        <w:t>har vært preget av sykdom. Kapasiteten i teamet var nede i ca. 40-50% av normalt nivå, som gjorde at tunge utviklingsoppgaver tok lenger tid.</w:t>
      </w:r>
    </w:p>
    <w:p w14:paraId="63F27091" w14:textId="77777777" w:rsidR="00A82126" w:rsidRDefault="00A82126" w:rsidP="00A82126">
      <w:pPr>
        <w:pStyle w:val="Heading2"/>
      </w:pPr>
      <w:r>
        <w:t>Tilbakemeldinger fra interessenter:</w:t>
      </w:r>
    </w:p>
    <w:p w14:paraId="5F7F7270" w14:textId="628ACC28" w:rsidR="003B0C08" w:rsidRPr="003B0C08" w:rsidRDefault="003B0C08" w:rsidP="003B0C08">
      <w:pPr>
        <w:pStyle w:val="Hjelpetekst"/>
        <w:rPr>
          <w:i w:val="0"/>
        </w:rPr>
      </w:pPr>
      <w:r w:rsidRPr="003B0C08">
        <w:rPr>
          <w:i w:val="0"/>
          <w:color w:val="000000" w:themeColor="text1"/>
        </w:rPr>
        <w:t xml:space="preserve">Oppdragsgiver er informert om fremdrift </w:t>
      </w:r>
      <w:r w:rsidR="00BC3AD5">
        <w:rPr>
          <w:i w:val="0"/>
          <w:color w:val="000000" w:themeColor="text1"/>
        </w:rPr>
        <w:t xml:space="preserve">og vi har funnet ut hvilken </w:t>
      </w:r>
      <w:proofErr w:type="spellStart"/>
      <w:r w:rsidR="00BC3AD5">
        <w:rPr>
          <w:i w:val="0"/>
          <w:color w:val="000000" w:themeColor="text1"/>
        </w:rPr>
        <w:t>biblotek</w:t>
      </w:r>
      <w:proofErr w:type="spellEnd"/>
      <w:r w:rsidR="00BC3AD5">
        <w:rPr>
          <w:i w:val="0"/>
          <w:color w:val="000000" w:themeColor="text1"/>
        </w:rPr>
        <w:t xml:space="preserve"> de vil at vi skal bruke.</w:t>
      </w:r>
    </w:p>
    <w:p w14:paraId="22D41E09" w14:textId="2147EDED" w:rsidR="00A82126" w:rsidRDefault="00A82126" w:rsidP="00A82126">
      <w:pPr>
        <w:pStyle w:val="Heading2"/>
      </w:pPr>
      <w:r>
        <w:t>Forbedringsområder:</w:t>
      </w:r>
    </w:p>
    <w:p w14:paraId="618C8066" w14:textId="77777777" w:rsidR="00BC3AD5" w:rsidRPr="00BC3AD5" w:rsidRDefault="00BC3AD5" w:rsidP="00BC3AD5">
      <w:pPr>
        <w:numPr>
          <w:ilvl w:val="0"/>
          <w:numId w:val="8"/>
        </w:numPr>
      </w:pPr>
      <w:r w:rsidRPr="00BC3AD5">
        <w:rPr>
          <w:b/>
          <w:bCs/>
        </w:rPr>
        <w:t>Kapasitetshåndtering:</w:t>
      </w:r>
      <w:r w:rsidRPr="00BC3AD5">
        <w:t> Vi ser behovet for bedre rutiner når flere er syke samtidig for å holde en minimumsfremdrift på dokumentasjon.</w:t>
      </w:r>
    </w:p>
    <w:p w14:paraId="1BD9839E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21020" w14:textId="77777777" w:rsidR="001E1441" w:rsidRDefault="001E1441" w:rsidP="002F58C7">
      <w:r>
        <w:separator/>
      </w:r>
    </w:p>
  </w:endnote>
  <w:endnote w:type="continuationSeparator" w:id="0">
    <w:p w14:paraId="7CB57BEE" w14:textId="77777777" w:rsidR="001E1441" w:rsidRDefault="001E1441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D68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40EBE5" wp14:editId="24A6756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D08613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5664D" w14:textId="77777777" w:rsidR="001E1441" w:rsidRDefault="001E1441" w:rsidP="002F58C7">
      <w:r>
        <w:separator/>
      </w:r>
    </w:p>
  </w:footnote>
  <w:footnote w:type="continuationSeparator" w:id="0">
    <w:p w14:paraId="482975F2" w14:textId="77777777" w:rsidR="001E1441" w:rsidRDefault="001E1441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7EE9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96F534C" wp14:editId="4EDB6B1E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10F68CE2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A935F0" wp14:editId="40872270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6F9189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D878494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54886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D3973EB"/>
    <w:multiLevelType w:val="hybridMultilevel"/>
    <w:tmpl w:val="8E1E78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24624C"/>
    <w:multiLevelType w:val="hybridMultilevel"/>
    <w:tmpl w:val="B8B48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111317"/>
    <w:multiLevelType w:val="multilevel"/>
    <w:tmpl w:val="1B1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56176"/>
    <w:multiLevelType w:val="multilevel"/>
    <w:tmpl w:val="82BE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5"/>
  </w:num>
  <w:num w:numId="4" w16cid:durableId="146361582">
    <w:abstractNumId w:val="2"/>
  </w:num>
  <w:num w:numId="5" w16cid:durableId="1785687795">
    <w:abstractNumId w:val="4"/>
  </w:num>
  <w:num w:numId="6" w16cid:durableId="1460763692">
    <w:abstractNumId w:val="7"/>
  </w:num>
  <w:num w:numId="7" w16cid:durableId="844710672">
    <w:abstractNumId w:val="3"/>
  </w:num>
  <w:num w:numId="8" w16cid:durableId="1724326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1E"/>
    <w:rsid w:val="000B0B82"/>
    <w:rsid w:val="000B2DBB"/>
    <w:rsid w:val="001321B0"/>
    <w:rsid w:val="001E1441"/>
    <w:rsid w:val="00245E85"/>
    <w:rsid w:val="002C132B"/>
    <w:rsid w:val="002C6CC0"/>
    <w:rsid w:val="002D3910"/>
    <w:rsid w:val="002F58C7"/>
    <w:rsid w:val="00354B1E"/>
    <w:rsid w:val="003B0C08"/>
    <w:rsid w:val="003E4CEE"/>
    <w:rsid w:val="004872E6"/>
    <w:rsid w:val="004B3BFF"/>
    <w:rsid w:val="004B53A2"/>
    <w:rsid w:val="004B5494"/>
    <w:rsid w:val="004E6532"/>
    <w:rsid w:val="00515850"/>
    <w:rsid w:val="00524391"/>
    <w:rsid w:val="00527BBF"/>
    <w:rsid w:val="005814E6"/>
    <w:rsid w:val="006D1916"/>
    <w:rsid w:val="00751803"/>
    <w:rsid w:val="00935506"/>
    <w:rsid w:val="00952A4B"/>
    <w:rsid w:val="00962B7E"/>
    <w:rsid w:val="00A2574B"/>
    <w:rsid w:val="00A624A3"/>
    <w:rsid w:val="00A82126"/>
    <w:rsid w:val="00BC3AD5"/>
    <w:rsid w:val="00D73FFD"/>
    <w:rsid w:val="00DA70CD"/>
    <w:rsid w:val="00E32232"/>
    <w:rsid w:val="00E72CE8"/>
    <w:rsid w:val="00E84E71"/>
    <w:rsid w:val="00EA2F0D"/>
    <w:rsid w:val="00EB796A"/>
    <w:rsid w:val="00F3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31539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view-statusrapport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review-statusrapport-nor - Copy</Template>
  <TotalTime>196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Daniel Skjong Alnes</cp:lastModifiedBy>
  <cp:revision>2</cp:revision>
  <dcterms:created xsi:type="dcterms:W3CDTF">2026-02-09T10:07:00Z</dcterms:created>
  <dcterms:modified xsi:type="dcterms:W3CDTF">2026-02-16T22:50:00Z</dcterms:modified>
</cp:coreProperties>
</file>