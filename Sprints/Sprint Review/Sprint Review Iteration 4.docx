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E95F" w14:textId="77777777" w:rsidR="00935506" w:rsidRPr="002C6CC0" w:rsidRDefault="005814E6" w:rsidP="002F58C7">
      <w:pPr>
        <w:pStyle w:val="Title"/>
      </w:pPr>
      <w:r>
        <w:t xml:space="preserve">Sprint </w:t>
      </w:r>
      <w:r w:rsidR="00A82126">
        <w:t>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6CB9E1E3" w14:textId="77777777" w:rsidTr="002F58C7">
        <w:trPr>
          <w:cantSplit/>
          <w:trHeight w:val="567"/>
        </w:trPr>
        <w:tc>
          <w:tcPr>
            <w:tcW w:w="1714" w:type="dxa"/>
          </w:tcPr>
          <w:p w14:paraId="393AAE17" w14:textId="77777777" w:rsidR="002F58C7" w:rsidRPr="002C6CC0" w:rsidRDefault="00A82126" w:rsidP="002F58C7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1B357443" w14:textId="59201183" w:rsidR="002F58C7" w:rsidRPr="002C6CC0" w:rsidRDefault="00354B1E" w:rsidP="002F58C7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354B1E" w:rsidRPr="002C6CC0" w14:paraId="600DD258" w14:textId="77777777" w:rsidTr="002F58C7">
        <w:trPr>
          <w:cantSplit/>
          <w:trHeight w:val="567"/>
        </w:trPr>
        <w:tc>
          <w:tcPr>
            <w:tcW w:w="1714" w:type="dxa"/>
          </w:tcPr>
          <w:p w14:paraId="321BC078" w14:textId="77777777" w:rsidR="00354B1E" w:rsidRPr="002C6CC0" w:rsidRDefault="00354B1E" w:rsidP="00354B1E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6DB390EF" w14:textId="675CA422" w:rsidR="00354B1E" w:rsidRPr="002C6CC0" w:rsidRDefault="00354B1E" w:rsidP="00354B1E">
            <w:pPr>
              <w:pStyle w:val="BodyText"/>
            </w:pPr>
            <w:r>
              <w:t>02/02/2026</w:t>
            </w:r>
          </w:p>
        </w:tc>
        <w:tc>
          <w:tcPr>
            <w:tcW w:w="1313" w:type="dxa"/>
          </w:tcPr>
          <w:p w14:paraId="1CCC1CC2" w14:textId="77777777" w:rsidR="00354B1E" w:rsidRPr="002C6CC0" w:rsidRDefault="00354B1E" w:rsidP="00354B1E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5D7802BC" w14:textId="198E9813" w:rsidR="00354B1E" w:rsidRPr="002C6CC0" w:rsidRDefault="00354B1E" w:rsidP="00354B1E">
            <w:pPr>
              <w:pStyle w:val="BodyText"/>
            </w:pPr>
            <w:r>
              <w:t>0</w:t>
            </w:r>
            <w:r>
              <w:t>8</w:t>
            </w:r>
            <w:r>
              <w:t>/02/2026</w:t>
            </w:r>
          </w:p>
        </w:tc>
      </w:tr>
    </w:tbl>
    <w:p w14:paraId="0D4B50F7" w14:textId="77777777" w:rsidR="00A82126" w:rsidRDefault="00A82126" w:rsidP="00A82126">
      <w:pPr>
        <w:pStyle w:val="Hjelpetekst"/>
      </w:pPr>
    </w:p>
    <w:p w14:paraId="3C68AEF0" w14:textId="7E34E103" w:rsidR="00A82126" w:rsidRDefault="00A82126" w:rsidP="00A82126">
      <w:pPr>
        <w:pStyle w:val="Heading1"/>
      </w:pPr>
      <w:r>
        <w:t>Sprintmål</w:t>
      </w:r>
      <w:r w:rsidR="00751803">
        <w:t xml:space="preserve"> (</w:t>
      </w:r>
      <w:r w:rsidR="00751803" w:rsidRPr="00751803">
        <w:t>Iterasjon 4</w:t>
      </w:r>
      <w:r w:rsidR="00751803">
        <w:t>)</w:t>
      </w:r>
      <w:r>
        <w:t>:</w:t>
      </w:r>
    </w:p>
    <w:p w14:paraId="2D880C59" w14:textId="77777777" w:rsidR="00E72CE8" w:rsidRDefault="00E72CE8" w:rsidP="00A82126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E72CE8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Etablere en teknisk baseline for nettsiden, gjennomføre research på MapLibre, og starte dokumentasjon av tekniske valg i bachelor-rapporten.</w:t>
      </w:r>
    </w:p>
    <w:p w14:paraId="4428A132" w14:textId="78BE09BA" w:rsidR="00A82126" w:rsidRDefault="00A82126" w:rsidP="00A82126">
      <w:pPr>
        <w:pStyle w:val="Heading2"/>
      </w:pPr>
      <w:r>
        <w:t>Fullførte oppgaver:</w:t>
      </w:r>
    </w:p>
    <w:p w14:paraId="6E0938B2" w14:textId="77777777" w:rsidR="00354B1E" w:rsidRDefault="00354B1E" w:rsidP="00354B1E">
      <w:pPr>
        <w:pStyle w:val="ListBullet"/>
        <w:numPr>
          <w:ilvl w:val="0"/>
          <w:numId w:val="0"/>
        </w:numPr>
        <w:ind w:left="360" w:hanging="360"/>
      </w:pPr>
      <w:r>
        <w:t>Følgende oppgaver er ferdigstilt og testet i denne sprinten:</w:t>
      </w:r>
    </w:p>
    <w:p w14:paraId="72D108C3" w14:textId="77777777" w:rsidR="00354B1E" w:rsidRPr="00354B1E" w:rsidRDefault="00354B1E" w:rsidP="00354B1E">
      <w:pPr>
        <w:pStyle w:val="ListBullet"/>
        <w:rPr>
          <w:lang w:val="en-GB"/>
        </w:rPr>
      </w:pPr>
      <w:r w:rsidRPr="00354B1E">
        <w:rPr>
          <w:lang w:val="en-GB"/>
        </w:rPr>
        <w:t>Issue #10 – Research tools that were recommended by customer</w:t>
      </w:r>
    </w:p>
    <w:p w14:paraId="584A03AB" w14:textId="77777777" w:rsidR="00354B1E" w:rsidRPr="00354B1E" w:rsidRDefault="00354B1E" w:rsidP="00354B1E">
      <w:pPr>
        <w:pStyle w:val="ListBullet"/>
        <w:rPr>
          <w:lang w:val="en-GB"/>
        </w:rPr>
      </w:pPr>
      <w:r w:rsidRPr="00354B1E">
        <w:rPr>
          <w:lang w:val="en-GB"/>
        </w:rPr>
        <w:t>Issue #9 – Work on setting up react website, with some functionality (</w:t>
      </w:r>
      <w:proofErr w:type="spellStart"/>
      <w:r w:rsidRPr="00354B1E">
        <w:rPr>
          <w:lang w:val="en-GB"/>
        </w:rPr>
        <w:t>maplibre</w:t>
      </w:r>
      <w:proofErr w:type="spellEnd"/>
      <w:r w:rsidRPr="00354B1E">
        <w:rPr>
          <w:lang w:val="en-GB"/>
        </w:rPr>
        <w:t xml:space="preserve"> etc)</w:t>
      </w:r>
    </w:p>
    <w:p w14:paraId="2A7BA771" w14:textId="77777777" w:rsidR="00354B1E" w:rsidRDefault="00354B1E" w:rsidP="00354B1E">
      <w:pPr>
        <w:pStyle w:val="ListBullet"/>
      </w:pPr>
      <w:r>
        <w:t>Issue #6 – Sett opp GitHub Action for automatisk deploy til GitHub Pages</w:t>
      </w:r>
    </w:p>
    <w:p w14:paraId="64D3583D" w14:textId="77777777" w:rsidR="00354B1E" w:rsidRDefault="00354B1E" w:rsidP="00354B1E">
      <w:pPr>
        <w:pStyle w:val="ListBullet"/>
      </w:pPr>
      <w:r>
        <w:t>Issue #7 – Sett opp Testing funksjonalitet på frontend</w:t>
      </w:r>
    </w:p>
    <w:p w14:paraId="1AED1339" w14:textId="77777777" w:rsidR="00354B1E" w:rsidRPr="00354B1E" w:rsidRDefault="00354B1E" w:rsidP="00354B1E">
      <w:pPr>
        <w:pStyle w:val="ListBullet"/>
        <w:rPr>
          <w:lang w:val="en-GB"/>
        </w:rPr>
      </w:pPr>
      <w:r w:rsidRPr="00354B1E">
        <w:rPr>
          <w:lang w:val="en-GB"/>
        </w:rPr>
        <w:t xml:space="preserve">Issue #11 – Import </w:t>
      </w:r>
      <w:proofErr w:type="spellStart"/>
      <w:r w:rsidRPr="00354B1E">
        <w:rPr>
          <w:lang w:val="en-GB"/>
        </w:rPr>
        <w:t>kystverkets</w:t>
      </w:r>
      <w:proofErr w:type="spellEnd"/>
      <w:r w:rsidRPr="00354B1E">
        <w:rPr>
          <w:lang w:val="en-GB"/>
        </w:rPr>
        <w:t xml:space="preserve"> style to the project</w:t>
      </w:r>
    </w:p>
    <w:p w14:paraId="6F4E054A" w14:textId="14073D3D" w:rsidR="00A82126" w:rsidRDefault="00354B1E" w:rsidP="00354B1E">
      <w:pPr>
        <w:pStyle w:val="ListBullet"/>
        <w:numPr>
          <w:ilvl w:val="0"/>
          <w:numId w:val="0"/>
        </w:numPr>
        <w:ind w:left="360" w:hanging="360"/>
      </w:pPr>
      <w:r>
        <w:t>Demo: Vi har demonstrert fungerende kartløsning (MapLibre) og vellykket automatisk deployment til GitHub Pages for oppdragsgiver.</w:t>
      </w:r>
    </w:p>
    <w:p w14:paraId="1F2DCEB0" w14:textId="77777777" w:rsidR="00A82126" w:rsidRDefault="00A82126" w:rsidP="00A82126">
      <w:pPr>
        <w:pStyle w:val="Heading2"/>
      </w:pPr>
      <w:r>
        <w:t>Ufullførte oppgaver:</w:t>
      </w:r>
    </w:p>
    <w:p w14:paraId="4377BF4B" w14:textId="28F1B9CE" w:rsidR="00A82126" w:rsidRDefault="00354B1E" w:rsidP="00354B1E">
      <w:pPr>
        <w:pStyle w:val="ListBullet"/>
      </w:pPr>
      <w:r w:rsidRPr="00354B1E">
        <w:t>Ingen (Alle planlagte oppgaver for denne perioden ble fullført).</w:t>
      </w:r>
    </w:p>
    <w:p w14:paraId="63F27091" w14:textId="77777777" w:rsidR="00A82126" w:rsidRDefault="00A82126" w:rsidP="00A82126">
      <w:pPr>
        <w:pStyle w:val="Heading2"/>
      </w:pPr>
      <w:r>
        <w:t>Tilbakemeldinger fra interessenter:</w:t>
      </w:r>
    </w:p>
    <w:p w14:paraId="5F7F7270" w14:textId="00474DE0" w:rsidR="003B0C08" w:rsidRPr="003B0C08" w:rsidRDefault="003B0C08" w:rsidP="003B0C08">
      <w:pPr>
        <w:pStyle w:val="Hjelpetekst"/>
        <w:rPr>
          <w:i w:val="0"/>
        </w:rPr>
      </w:pPr>
      <w:r w:rsidRPr="003B0C08">
        <w:rPr>
          <w:i w:val="0"/>
          <w:color w:val="000000" w:themeColor="text1"/>
        </w:rPr>
        <w:t>Oppdragsgiver er informert om fremdrift på kart og deployment. De har gitt grønt lys for valgte verktøy.</w:t>
      </w:r>
    </w:p>
    <w:p w14:paraId="22D41E09" w14:textId="2147EDED" w:rsidR="00A82126" w:rsidRDefault="00A82126" w:rsidP="00A82126">
      <w:pPr>
        <w:pStyle w:val="Heading2"/>
      </w:pPr>
      <w:r>
        <w:t>Forbedringsområder:</w:t>
      </w:r>
    </w:p>
    <w:p w14:paraId="23E56487" w14:textId="77777777" w:rsidR="001321B0" w:rsidRPr="001321B0" w:rsidRDefault="001321B0" w:rsidP="001321B0">
      <w:pPr>
        <w:pStyle w:val="Hjelpetekst"/>
        <w:rPr>
          <w:i w:val="0"/>
          <w:iCs/>
          <w:color w:val="000000" w:themeColor="text1"/>
        </w:rPr>
      </w:pPr>
      <w:r w:rsidRPr="001321B0">
        <w:rPr>
          <w:i w:val="0"/>
          <w:iCs/>
          <w:color w:val="000000" w:themeColor="text1"/>
        </w:rPr>
        <w:t>Dokumentasjonsstruktur: Vi ser at en del av prosjektdokumentene ikke er satt opp tilfredsstillende ennå. Dette må struktureres bedre i neste sprint.</w:t>
      </w:r>
    </w:p>
    <w:p w14:paraId="7D6910ED" w14:textId="324E5385" w:rsidR="001321B0" w:rsidRDefault="001321B0" w:rsidP="001321B0">
      <w:pPr>
        <w:pStyle w:val="Hjelpetekst"/>
        <w:rPr>
          <w:i w:val="0"/>
          <w:iCs/>
          <w:color w:val="000000" w:themeColor="text1"/>
        </w:rPr>
      </w:pPr>
      <w:r w:rsidRPr="001321B0">
        <w:rPr>
          <w:i w:val="0"/>
          <w:iCs/>
          <w:color w:val="000000" w:themeColor="text1"/>
        </w:rPr>
        <w:t>Bærekraftsfokus: Integrere innsikt fra workshop om "sustainability" i prosjektets dokumentasjon og tekniske valg.</w:t>
      </w:r>
    </w:p>
    <w:p w14:paraId="6E07C67E" w14:textId="666AFB7C" w:rsidR="00751803" w:rsidRPr="001321B0" w:rsidRDefault="00751803" w:rsidP="001321B0">
      <w:pPr>
        <w:pStyle w:val="Hjelpetekst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>Arbeid under sykdom: Jobbe sammen online eller på andre mpter for å holde fokus høg med sykdom.</w:t>
      </w:r>
    </w:p>
    <w:p w14:paraId="5C5DFCCB" w14:textId="28798ED1" w:rsidR="00A82126" w:rsidRDefault="00A82126" w:rsidP="00A82126">
      <w:pPr>
        <w:pStyle w:val="Heading1"/>
      </w:pPr>
      <w:r>
        <w:lastRenderedPageBreak/>
        <w:t>Neste sprint</w:t>
      </w:r>
      <w:r w:rsidR="00751803">
        <w:t xml:space="preserve"> (</w:t>
      </w:r>
      <w:r w:rsidR="00751803" w:rsidRPr="00751803">
        <w:t>Iterasjon 5</w:t>
      </w:r>
      <w:r w:rsidR="00751803">
        <w:t>)</w:t>
      </w:r>
      <w:r>
        <w:t>:</w:t>
      </w:r>
    </w:p>
    <w:p w14:paraId="57D580C7" w14:textId="77777777" w:rsidR="00A82126" w:rsidRDefault="00A82126" w:rsidP="00A82126">
      <w:pPr>
        <w:pStyle w:val="Heading2"/>
      </w:pPr>
      <w:r>
        <w:t>Sprintmål:</w:t>
      </w:r>
    </w:p>
    <w:p w14:paraId="7F00873D" w14:textId="77777777" w:rsidR="003B0C08" w:rsidRDefault="003B0C08" w:rsidP="00A82126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3B0C08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Ferdigstille backend-infrastruktur (Docker), starte utvikling av React-komponenter for nettsiden, og gjennomføre en større opprydning og oppdatering av prosjektdokumentasjon.</w:t>
      </w:r>
    </w:p>
    <w:p w14:paraId="661C1BEF" w14:textId="5012DEF7" w:rsidR="00A82126" w:rsidRDefault="00A82126" w:rsidP="00A82126">
      <w:pPr>
        <w:pStyle w:val="Heading2"/>
      </w:pPr>
      <w:r>
        <w:t>Oppgaver fra produkt backloggen:</w:t>
      </w:r>
    </w:p>
    <w:p w14:paraId="49052BAA" w14:textId="77777777" w:rsidR="003B0C08" w:rsidRPr="003B0C08" w:rsidRDefault="003B0C08" w:rsidP="003B0C08">
      <w:pPr>
        <w:pStyle w:val="Hjelpetekst"/>
        <w:numPr>
          <w:ilvl w:val="0"/>
          <w:numId w:val="5"/>
        </w:numPr>
        <w:rPr>
          <w:i w:val="0"/>
          <w:iCs/>
          <w:color w:val="000000" w:themeColor="text1"/>
          <w:lang w:val="en-GB"/>
        </w:rPr>
      </w:pPr>
      <w:r w:rsidRPr="003B0C08">
        <w:rPr>
          <w:i w:val="0"/>
          <w:iCs/>
          <w:color w:val="000000" w:themeColor="text1"/>
          <w:lang w:val="en-GB"/>
        </w:rPr>
        <w:t>Issue #14 – Create components for frontend (</w:t>
      </w:r>
      <w:proofErr w:type="spellStart"/>
      <w:r w:rsidRPr="003B0C08">
        <w:rPr>
          <w:i w:val="0"/>
          <w:iCs/>
          <w:color w:val="000000" w:themeColor="text1"/>
          <w:lang w:val="en-GB"/>
        </w:rPr>
        <w:t>Hovedfokus</w:t>
      </w:r>
      <w:proofErr w:type="spellEnd"/>
      <w:r w:rsidRPr="003B0C08">
        <w:rPr>
          <w:i w:val="0"/>
          <w:iCs/>
          <w:color w:val="000000" w:themeColor="text1"/>
          <w:lang w:val="en-GB"/>
        </w:rPr>
        <w:t xml:space="preserve"> </w:t>
      </w:r>
      <w:proofErr w:type="spellStart"/>
      <w:r w:rsidRPr="003B0C08">
        <w:rPr>
          <w:i w:val="0"/>
          <w:iCs/>
          <w:color w:val="000000" w:themeColor="text1"/>
          <w:lang w:val="en-GB"/>
        </w:rPr>
        <w:t>på</w:t>
      </w:r>
      <w:proofErr w:type="spellEnd"/>
      <w:r w:rsidRPr="003B0C08">
        <w:rPr>
          <w:i w:val="0"/>
          <w:iCs/>
          <w:color w:val="000000" w:themeColor="text1"/>
          <w:lang w:val="en-GB"/>
        </w:rPr>
        <w:t xml:space="preserve"> </w:t>
      </w:r>
      <w:proofErr w:type="spellStart"/>
      <w:r w:rsidRPr="003B0C08">
        <w:rPr>
          <w:i w:val="0"/>
          <w:iCs/>
          <w:color w:val="000000" w:themeColor="text1"/>
          <w:lang w:val="en-GB"/>
        </w:rPr>
        <w:t>nettsiden</w:t>
      </w:r>
      <w:proofErr w:type="spellEnd"/>
      <w:r w:rsidRPr="003B0C08">
        <w:rPr>
          <w:i w:val="0"/>
          <w:iCs/>
          <w:color w:val="000000" w:themeColor="text1"/>
          <w:lang w:val="en-GB"/>
        </w:rPr>
        <w:t>)</w:t>
      </w:r>
    </w:p>
    <w:p w14:paraId="66690404" w14:textId="77777777" w:rsidR="003B0C08" w:rsidRPr="003B0C08" w:rsidRDefault="003B0C08" w:rsidP="003B0C08">
      <w:pPr>
        <w:pStyle w:val="Hjelpetekst"/>
        <w:numPr>
          <w:ilvl w:val="0"/>
          <w:numId w:val="5"/>
        </w:numPr>
        <w:rPr>
          <w:i w:val="0"/>
          <w:iCs/>
          <w:color w:val="000000" w:themeColor="text1"/>
          <w:lang w:val="en-GB"/>
        </w:rPr>
      </w:pPr>
      <w:r w:rsidRPr="003B0C08">
        <w:rPr>
          <w:i w:val="0"/>
          <w:iCs/>
          <w:color w:val="000000" w:themeColor="text1"/>
          <w:lang w:val="en-GB"/>
        </w:rPr>
        <w:t>Issue #12 – Setup backend docker, for data</w:t>
      </w:r>
    </w:p>
    <w:p w14:paraId="65CBFB25" w14:textId="77777777" w:rsidR="003B0C08" w:rsidRPr="003B0C08" w:rsidRDefault="003B0C08" w:rsidP="003B0C08">
      <w:pPr>
        <w:pStyle w:val="Hjelpetekst"/>
        <w:numPr>
          <w:ilvl w:val="0"/>
          <w:numId w:val="5"/>
        </w:numPr>
        <w:rPr>
          <w:i w:val="0"/>
          <w:iCs/>
          <w:color w:val="000000" w:themeColor="text1"/>
          <w:lang w:val="en-GB"/>
        </w:rPr>
      </w:pPr>
      <w:r w:rsidRPr="003B0C08">
        <w:rPr>
          <w:i w:val="0"/>
          <w:iCs/>
          <w:color w:val="000000" w:themeColor="text1"/>
          <w:lang w:val="en-GB"/>
        </w:rPr>
        <w:t>Issue #13 – Setup communication with frontend and backend to gather data</w:t>
      </w:r>
    </w:p>
    <w:p w14:paraId="5D6EB7A5" w14:textId="77777777" w:rsidR="003B0C08" w:rsidRPr="003B0C08" w:rsidRDefault="003B0C08" w:rsidP="003B0C08">
      <w:pPr>
        <w:pStyle w:val="Hjelpetekst"/>
        <w:numPr>
          <w:ilvl w:val="0"/>
          <w:numId w:val="5"/>
        </w:numPr>
        <w:rPr>
          <w:i w:val="0"/>
          <w:iCs/>
          <w:color w:val="000000" w:themeColor="text1"/>
        </w:rPr>
      </w:pPr>
      <w:r w:rsidRPr="003B0C08">
        <w:rPr>
          <w:i w:val="0"/>
          <w:iCs/>
          <w:color w:val="000000" w:themeColor="text1"/>
          <w:lang w:val="en-GB"/>
        </w:rPr>
        <w:t xml:space="preserve">Issue #15 – Update of documents, putting them where they belong etc. </w:t>
      </w:r>
      <w:r w:rsidRPr="003B0C08">
        <w:rPr>
          <w:i w:val="0"/>
          <w:iCs/>
          <w:color w:val="000000" w:themeColor="text1"/>
        </w:rPr>
        <w:t>(Inkludert bærekraft-dokumentasjon)</w:t>
      </w:r>
    </w:p>
    <w:p w14:paraId="7B8822C8" w14:textId="77777777" w:rsidR="003B0C08" w:rsidRPr="003B0C08" w:rsidRDefault="003B0C08" w:rsidP="003B0C08">
      <w:pPr>
        <w:pStyle w:val="Hjelpetekst"/>
        <w:numPr>
          <w:ilvl w:val="0"/>
          <w:numId w:val="5"/>
        </w:numPr>
        <w:rPr>
          <w:i w:val="0"/>
          <w:iCs/>
          <w:color w:val="000000" w:themeColor="text1"/>
        </w:rPr>
      </w:pPr>
      <w:r w:rsidRPr="003B0C08">
        <w:rPr>
          <w:i w:val="0"/>
          <w:iCs/>
          <w:color w:val="000000" w:themeColor="text1"/>
        </w:rPr>
        <w:t>Issue #5 – Write bachelor report (XL-oppgave, pågående arbeid)</w:t>
      </w:r>
    </w:p>
    <w:p w14:paraId="30DDB131" w14:textId="30AB5DCD" w:rsidR="003B0C08" w:rsidRPr="003B0C08" w:rsidRDefault="003B0C08" w:rsidP="003B0C08">
      <w:pPr>
        <w:pStyle w:val="Hjelpetekst"/>
        <w:numPr>
          <w:ilvl w:val="0"/>
          <w:numId w:val="5"/>
        </w:numPr>
        <w:rPr>
          <w:i w:val="0"/>
          <w:iCs/>
          <w:color w:val="000000" w:themeColor="text1"/>
        </w:rPr>
      </w:pPr>
      <w:r w:rsidRPr="003B0C08">
        <w:rPr>
          <w:i w:val="0"/>
          <w:iCs/>
          <w:color w:val="000000" w:themeColor="text1"/>
        </w:rPr>
        <w:t>Issue #7 &amp; #8 – Opplasting av timelister og retrospektiv/møtereferater.</w:t>
      </w:r>
    </w:p>
    <w:p w14:paraId="49911814" w14:textId="77777777" w:rsidR="002F58C7" w:rsidRPr="002C6CC0" w:rsidRDefault="002F58C7" w:rsidP="002F58C7">
      <w:pPr>
        <w:pStyle w:val="BodyText"/>
      </w:pPr>
    </w:p>
    <w:p w14:paraId="5E55A33C" w14:textId="77777777" w:rsidR="002F58C7" w:rsidRPr="002C6CC0" w:rsidRDefault="002F58C7" w:rsidP="002F58C7"/>
    <w:p w14:paraId="16642B30" w14:textId="77777777" w:rsidR="002F58C7" w:rsidRPr="002C6CC0" w:rsidRDefault="002F58C7" w:rsidP="002F58C7"/>
    <w:p w14:paraId="1BD9839E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64D4" w14:textId="77777777" w:rsidR="00F306B3" w:rsidRDefault="00F306B3" w:rsidP="002F58C7">
      <w:r>
        <w:separator/>
      </w:r>
    </w:p>
  </w:endnote>
  <w:endnote w:type="continuationSeparator" w:id="0">
    <w:p w14:paraId="45DB512B" w14:textId="77777777" w:rsidR="00F306B3" w:rsidRDefault="00F306B3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D68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B40EBE5" wp14:editId="24A6756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D08613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4811" w14:textId="77777777" w:rsidR="00F306B3" w:rsidRDefault="00F306B3" w:rsidP="002F58C7">
      <w:r>
        <w:separator/>
      </w:r>
    </w:p>
  </w:footnote>
  <w:footnote w:type="continuationSeparator" w:id="0">
    <w:p w14:paraId="60119223" w14:textId="77777777" w:rsidR="00F306B3" w:rsidRDefault="00F306B3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7EE9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96F534C" wp14:editId="4EDB6B1E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E84E71">
      <w:t>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E84E71">
      <w:t>av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10F68CE2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A935F0" wp14:editId="40872270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F6F9189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D878494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54886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524624C"/>
    <w:multiLevelType w:val="hybridMultilevel"/>
    <w:tmpl w:val="B8B48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4"/>
  </w:num>
  <w:num w:numId="4" w16cid:durableId="146361582">
    <w:abstractNumId w:val="2"/>
  </w:num>
  <w:num w:numId="5" w16cid:durableId="1785687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1E"/>
    <w:rsid w:val="000B0B82"/>
    <w:rsid w:val="000B2DBB"/>
    <w:rsid w:val="001321B0"/>
    <w:rsid w:val="00245E85"/>
    <w:rsid w:val="002C6CC0"/>
    <w:rsid w:val="002D3910"/>
    <w:rsid w:val="002F58C7"/>
    <w:rsid w:val="00354B1E"/>
    <w:rsid w:val="003B0C08"/>
    <w:rsid w:val="003E4CEE"/>
    <w:rsid w:val="004872E6"/>
    <w:rsid w:val="004B3BFF"/>
    <w:rsid w:val="004B53A2"/>
    <w:rsid w:val="004B5494"/>
    <w:rsid w:val="004E6532"/>
    <w:rsid w:val="00515850"/>
    <w:rsid w:val="00524391"/>
    <w:rsid w:val="00527BBF"/>
    <w:rsid w:val="005814E6"/>
    <w:rsid w:val="00751803"/>
    <w:rsid w:val="00935506"/>
    <w:rsid w:val="00952A4B"/>
    <w:rsid w:val="00962B7E"/>
    <w:rsid w:val="00A2574B"/>
    <w:rsid w:val="00A624A3"/>
    <w:rsid w:val="00A82126"/>
    <w:rsid w:val="00D73FFD"/>
    <w:rsid w:val="00DA70CD"/>
    <w:rsid w:val="00E32232"/>
    <w:rsid w:val="00E72CE8"/>
    <w:rsid w:val="00E84E71"/>
    <w:rsid w:val="00EA2F0D"/>
    <w:rsid w:val="00EB796A"/>
    <w:rsid w:val="00F3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31539"/>
  <w15:chartTrackingRefBased/>
  <w15:docId w15:val="{68F4DC9E-9C74-4233-9201-029A63E5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7E"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helor%20Documents\Sprint%20review-statusrapport-nor%20-%20Copy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review-statusrapport-nor - Copy</Template>
  <TotalTime>170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Alnes</dc:creator>
  <cp:keywords/>
  <dc:description/>
  <cp:lastModifiedBy>Daniel Skjong Alnes</cp:lastModifiedBy>
  <cp:revision>1</cp:revision>
  <dcterms:created xsi:type="dcterms:W3CDTF">2026-02-09T10:07:00Z</dcterms:created>
  <dcterms:modified xsi:type="dcterms:W3CDTF">2026-02-09T12:59:00Z</dcterms:modified>
</cp:coreProperties>
</file>