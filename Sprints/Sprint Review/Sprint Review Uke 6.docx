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9E95F" w14:textId="77777777" w:rsidR="00935506" w:rsidRPr="002C6CC0" w:rsidRDefault="005814E6" w:rsidP="002F58C7">
      <w:pPr>
        <w:pStyle w:val="Title"/>
      </w:pPr>
      <w:r>
        <w:t xml:space="preserve">Sprint </w:t>
      </w:r>
      <w:r w:rsidR="00A82126">
        <w:t>Review/Statusrapport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4"/>
        <w:gridCol w:w="2392"/>
        <w:gridCol w:w="1313"/>
        <w:gridCol w:w="3637"/>
      </w:tblGrid>
      <w:tr w:rsidR="002F58C7" w:rsidRPr="002C6CC0" w14:paraId="6CB9E1E3" w14:textId="77777777" w:rsidTr="002F58C7">
        <w:trPr>
          <w:cantSplit/>
          <w:trHeight w:val="567"/>
        </w:trPr>
        <w:tc>
          <w:tcPr>
            <w:tcW w:w="1714" w:type="dxa"/>
          </w:tcPr>
          <w:p w14:paraId="393AAE17" w14:textId="77777777" w:rsidR="002F58C7" w:rsidRPr="002C6CC0" w:rsidRDefault="00A82126" w:rsidP="002F58C7">
            <w:pPr>
              <w:pStyle w:val="MtedetaljerLable"/>
            </w:pPr>
            <w:r>
              <w:t>Prosjekt:</w:t>
            </w:r>
          </w:p>
        </w:tc>
        <w:tc>
          <w:tcPr>
            <w:tcW w:w="7342" w:type="dxa"/>
            <w:gridSpan w:val="3"/>
          </w:tcPr>
          <w:p w14:paraId="1B357443" w14:textId="59201183" w:rsidR="002F58C7" w:rsidRPr="002C6CC0" w:rsidRDefault="00354B1E" w:rsidP="002F58C7">
            <w:pPr>
              <w:pStyle w:val="BodyText"/>
            </w:pPr>
            <w:r w:rsidRPr="00354B1E">
              <w:t>Visualisering av anomalideteksjon av AIS-meldinger</w:t>
            </w:r>
          </w:p>
        </w:tc>
      </w:tr>
      <w:tr w:rsidR="00354B1E" w:rsidRPr="002C6CC0" w14:paraId="600DD258" w14:textId="77777777" w:rsidTr="002F58C7">
        <w:trPr>
          <w:cantSplit/>
          <w:trHeight w:val="567"/>
        </w:trPr>
        <w:tc>
          <w:tcPr>
            <w:tcW w:w="1714" w:type="dxa"/>
          </w:tcPr>
          <w:p w14:paraId="321BC078" w14:textId="77777777" w:rsidR="00354B1E" w:rsidRPr="002C6CC0" w:rsidRDefault="00354B1E" w:rsidP="00354B1E">
            <w:pPr>
              <w:pStyle w:val="MtedetaljerLable"/>
            </w:pPr>
            <w:r>
              <w:t>Fra dato</w:t>
            </w:r>
            <w:r w:rsidRPr="002C6CC0">
              <w:t>:</w:t>
            </w:r>
          </w:p>
        </w:tc>
        <w:tc>
          <w:tcPr>
            <w:tcW w:w="2392" w:type="dxa"/>
          </w:tcPr>
          <w:p w14:paraId="6DB390EF" w14:textId="675CA422" w:rsidR="00354B1E" w:rsidRPr="002C6CC0" w:rsidRDefault="00354B1E" w:rsidP="00354B1E">
            <w:pPr>
              <w:pStyle w:val="BodyText"/>
            </w:pPr>
            <w:r>
              <w:t>02/02/2026</w:t>
            </w:r>
          </w:p>
        </w:tc>
        <w:tc>
          <w:tcPr>
            <w:tcW w:w="1313" w:type="dxa"/>
          </w:tcPr>
          <w:p w14:paraId="1CCC1CC2" w14:textId="77777777" w:rsidR="00354B1E" w:rsidRPr="002C6CC0" w:rsidRDefault="00354B1E" w:rsidP="00354B1E">
            <w:pPr>
              <w:pStyle w:val="MtedetaljerLable"/>
            </w:pPr>
            <w:r>
              <w:t>Til dato</w:t>
            </w:r>
            <w:r w:rsidRPr="002C6CC0">
              <w:t>:</w:t>
            </w:r>
          </w:p>
        </w:tc>
        <w:tc>
          <w:tcPr>
            <w:tcW w:w="3637" w:type="dxa"/>
          </w:tcPr>
          <w:p w14:paraId="5D7802BC" w14:textId="198E9813" w:rsidR="00354B1E" w:rsidRPr="002C6CC0" w:rsidRDefault="00354B1E" w:rsidP="00354B1E">
            <w:pPr>
              <w:pStyle w:val="BodyText"/>
            </w:pPr>
            <w:r>
              <w:t>08/02/2026</w:t>
            </w:r>
          </w:p>
        </w:tc>
      </w:tr>
    </w:tbl>
    <w:p w14:paraId="0D4B50F7" w14:textId="77777777" w:rsidR="00A82126" w:rsidRDefault="00A82126" w:rsidP="00A82126">
      <w:pPr>
        <w:pStyle w:val="Hjelpetekst"/>
      </w:pPr>
    </w:p>
    <w:p w14:paraId="3C68AEF0" w14:textId="7E34E103" w:rsidR="00A82126" w:rsidRDefault="00A82126" w:rsidP="00A82126">
      <w:pPr>
        <w:pStyle w:val="Heading1"/>
      </w:pPr>
      <w:r>
        <w:t>Sprintmål</w:t>
      </w:r>
      <w:r w:rsidR="00751803">
        <w:t xml:space="preserve"> (</w:t>
      </w:r>
      <w:r w:rsidR="00751803" w:rsidRPr="00751803">
        <w:t>Iterasjon 4</w:t>
      </w:r>
      <w:r w:rsidR="00751803">
        <w:t>)</w:t>
      </w:r>
      <w:r>
        <w:t>:</w:t>
      </w:r>
    </w:p>
    <w:p w14:paraId="2D880C59" w14:textId="77777777" w:rsidR="00E72CE8" w:rsidRDefault="00E72CE8" w:rsidP="00A82126">
      <w:pPr>
        <w:pStyle w:val="Heading2"/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</w:pPr>
      <w:r w:rsidRPr="00E72CE8">
        <w:rPr>
          <w:rFonts w:asciiTheme="minorHAnsi" w:eastAsiaTheme="minorHAnsi" w:hAnsiTheme="minorHAnsi" w:cstheme="minorBidi"/>
          <w:iCs/>
          <w:color w:val="000000" w:themeColor="text1"/>
          <w:sz w:val="24"/>
          <w:szCs w:val="24"/>
        </w:rPr>
        <w:t>Etablere en teknisk baseline for nettsiden, gjennomføre research på MapLibre, og starte dokumentasjon av tekniske valg i bachelor-rapporten.</w:t>
      </w:r>
    </w:p>
    <w:p w14:paraId="4428A132" w14:textId="78BE09BA" w:rsidR="00A82126" w:rsidRDefault="00A82126" w:rsidP="00A82126">
      <w:pPr>
        <w:pStyle w:val="Heading2"/>
      </w:pPr>
      <w:r>
        <w:t>Fullførte oppgaver:</w:t>
      </w:r>
    </w:p>
    <w:p w14:paraId="6E0938B2" w14:textId="77777777" w:rsidR="00354B1E" w:rsidRDefault="00354B1E" w:rsidP="00354B1E">
      <w:pPr>
        <w:pStyle w:val="ListBullet"/>
        <w:numPr>
          <w:ilvl w:val="0"/>
          <w:numId w:val="0"/>
        </w:numPr>
        <w:ind w:left="360" w:hanging="360"/>
      </w:pPr>
      <w:r>
        <w:t>Følgende oppgaver er ferdigstilt og testet i denne sprinten:</w:t>
      </w:r>
    </w:p>
    <w:p w14:paraId="72D108C3" w14:textId="77777777" w:rsidR="00354B1E" w:rsidRPr="00354B1E" w:rsidRDefault="00354B1E" w:rsidP="00354B1E">
      <w:pPr>
        <w:pStyle w:val="ListBullet"/>
        <w:rPr>
          <w:lang w:val="en-GB"/>
        </w:rPr>
      </w:pPr>
      <w:r w:rsidRPr="00354B1E">
        <w:rPr>
          <w:lang w:val="en-GB"/>
        </w:rPr>
        <w:t>Issue #10 – Research tools that were recommended by customer</w:t>
      </w:r>
    </w:p>
    <w:p w14:paraId="584A03AB" w14:textId="77777777" w:rsidR="00354B1E" w:rsidRPr="00354B1E" w:rsidRDefault="00354B1E" w:rsidP="00354B1E">
      <w:pPr>
        <w:pStyle w:val="ListBullet"/>
        <w:rPr>
          <w:lang w:val="en-GB"/>
        </w:rPr>
      </w:pPr>
      <w:r w:rsidRPr="00354B1E">
        <w:rPr>
          <w:lang w:val="en-GB"/>
        </w:rPr>
        <w:t>Issue #9 – Work on setting up react website, with some functionality (maplibre etc)</w:t>
      </w:r>
    </w:p>
    <w:p w14:paraId="2A7BA771" w14:textId="77777777" w:rsidR="00354B1E" w:rsidRDefault="00354B1E" w:rsidP="00354B1E">
      <w:pPr>
        <w:pStyle w:val="ListBullet"/>
      </w:pPr>
      <w:r>
        <w:t>Issue #6 – Sett opp GitHub Action for automatisk deploy til GitHub Pages</w:t>
      </w:r>
    </w:p>
    <w:p w14:paraId="64D3583D" w14:textId="77777777" w:rsidR="00354B1E" w:rsidRDefault="00354B1E" w:rsidP="00354B1E">
      <w:pPr>
        <w:pStyle w:val="ListBullet"/>
      </w:pPr>
      <w:r>
        <w:t>Issue #7 – Sett opp Testing funksjonalitet på frontend</w:t>
      </w:r>
    </w:p>
    <w:p w14:paraId="1AED1339" w14:textId="77777777" w:rsidR="00354B1E" w:rsidRPr="00354B1E" w:rsidRDefault="00354B1E" w:rsidP="00354B1E">
      <w:pPr>
        <w:pStyle w:val="ListBullet"/>
        <w:rPr>
          <w:lang w:val="en-GB"/>
        </w:rPr>
      </w:pPr>
      <w:r w:rsidRPr="00354B1E">
        <w:rPr>
          <w:lang w:val="en-GB"/>
        </w:rPr>
        <w:t>Issue #11 – Import kystverkets style to the project</w:t>
      </w:r>
    </w:p>
    <w:p w14:paraId="6F4E054A" w14:textId="14073D3D" w:rsidR="00A82126" w:rsidRDefault="00354B1E" w:rsidP="00354B1E">
      <w:pPr>
        <w:pStyle w:val="ListBullet"/>
        <w:numPr>
          <w:ilvl w:val="0"/>
          <w:numId w:val="0"/>
        </w:numPr>
        <w:ind w:left="360" w:hanging="360"/>
      </w:pPr>
      <w:r>
        <w:t>Demo: Vi har demonstrert fungerende kartløsning (MapLibre) og vellykket automatisk deployment til GitHub Pages for oppdragsgiver.</w:t>
      </w:r>
    </w:p>
    <w:p w14:paraId="1F2DCEB0" w14:textId="77777777" w:rsidR="00A82126" w:rsidRDefault="00A82126" w:rsidP="00A82126">
      <w:pPr>
        <w:pStyle w:val="Heading2"/>
      </w:pPr>
      <w:r>
        <w:t>Ufullførte oppgaver:</w:t>
      </w:r>
    </w:p>
    <w:p w14:paraId="4377BF4B" w14:textId="28F1B9CE" w:rsidR="00A82126" w:rsidRDefault="00354B1E" w:rsidP="00354B1E">
      <w:pPr>
        <w:pStyle w:val="ListBullet"/>
      </w:pPr>
      <w:r w:rsidRPr="00354B1E">
        <w:t>Ingen (Alle planlagte oppgaver for denne perioden ble fullført).</w:t>
      </w:r>
    </w:p>
    <w:p w14:paraId="63F27091" w14:textId="77777777" w:rsidR="00A82126" w:rsidRDefault="00A82126" w:rsidP="00A82126">
      <w:pPr>
        <w:pStyle w:val="Heading2"/>
      </w:pPr>
      <w:r>
        <w:t>Tilbakemeldinger fra interessenter:</w:t>
      </w:r>
    </w:p>
    <w:p w14:paraId="5F7F7270" w14:textId="00474DE0" w:rsidR="003B0C08" w:rsidRPr="003B0C08" w:rsidRDefault="003B0C08" w:rsidP="003B0C08">
      <w:pPr>
        <w:pStyle w:val="Hjelpetekst"/>
        <w:rPr>
          <w:i w:val="0"/>
        </w:rPr>
      </w:pPr>
      <w:r w:rsidRPr="003B0C08">
        <w:rPr>
          <w:i w:val="0"/>
          <w:color w:val="000000" w:themeColor="text1"/>
        </w:rPr>
        <w:t>Oppdragsgiver er informert om fremdrift på kart og deployment. De har gitt grønt lys for valgte verktøy.</w:t>
      </w:r>
    </w:p>
    <w:p w14:paraId="22D41E09" w14:textId="2147EDED" w:rsidR="00A82126" w:rsidRDefault="00A82126" w:rsidP="00A82126">
      <w:pPr>
        <w:pStyle w:val="Heading2"/>
      </w:pPr>
      <w:r>
        <w:t>Forbedringsområder:</w:t>
      </w:r>
    </w:p>
    <w:p w14:paraId="23E56487" w14:textId="77777777" w:rsidR="001321B0" w:rsidRPr="001321B0" w:rsidRDefault="001321B0" w:rsidP="001321B0">
      <w:pPr>
        <w:pStyle w:val="Hjelpetekst"/>
        <w:rPr>
          <w:i w:val="0"/>
          <w:iCs/>
          <w:color w:val="000000" w:themeColor="text1"/>
        </w:rPr>
      </w:pPr>
      <w:r w:rsidRPr="001321B0">
        <w:rPr>
          <w:i w:val="0"/>
          <w:iCs/>
          <w:color w:val="000000" w:themeColor="text1"/>
        </w:rPr>
        <w:t>Dokumentasjonsstruktur: Vi ser at en del av prosjektdokumentene ikke er satt opp tilfredsstillende ennå. Dette må struktureres bedre i neste sprint.</w:t>
      </w:r>
    </w:p>
    <w:p w14:paraId="7D6910ED" w14:textId="324E5385" w:rsidR="001321B0" w:rsidRDefault="001321B0" w:rsidP="001321B0">
      <w:pPr>
        <w:pStyle w:val="Hjelpetekst"/>
        <w:rPr>
          <w:i w:val="0"/>
          <w:iCs/>
          <w:color w:val="000000" w:themeColor="text1"/>
        </w:rPr>
      </w:pPr>
      <w:r w:rsidRPr="001321B0">
        <w:rPr>
          <w:i w:val="0"/>
          <w:iCs/>
          <w:color w:val="000000" w:themeColor="text1"/>
        </w:rPr>
        <w:t>Bærekraftsfokus: Integrere innsikt fra workshop om "sustainability" i prosjektets dokumentasjon og tekniske valg.</w:t>
      </w:r>
    </w:p>
    <w:p w14:paraId="49911814" w14:textId="416472A0" w:rsidR="002F58C7" w:rsidRPr="004B58EF" w:rsidRDefault="00751803" w:rsidP="004B58EF">
      <w:pPr>
        <w:pStyle w:val="Hjelpetekst"/>
        <w:rPr>
          <w:i w:val="0"/>
          <w:iCs/>
          <w:color w:val="000000" w:themeColor="text1"/>
        </w:rPr>
      </w:pPr>
      <w:r>
        <w:rPr>
          <w:i w:val="0"/>
          <w:iCs/>
          <w:color w:val="000000" w:themeColor="text1"/>
        </w:rPr>
        <w:t>Arbeid under sykdom: Jobbe sammen online eller på andre mpter for å holde fokus høg med sykdom.</w:t>
      </w:r>
    </w:p>
    <w:p w14:paraId="5E55A33C" w14:textId="77777777" w:rsidR="002F58C7" w:rsidRPr="002C6CC0" w:rsidRDefault="002F58C7" w:rsidP="002F58C7"/>
    <w:p w14:paraId="16642B30" w14:textId="77777777" w:rsidR="002F58C7" w:rsidRPr="002C6CC0" w:rsidRDefault="002F58C7" w:rsidP="002F58C7"/>
    <w:p w14:paraId="1BD9839E" w14:textId="77777777" w:rsidR="002F58C7" w:rsidRPr="002C6CC0" w:rsidRDefault="002F58C7" w:rsidP="002F58C7"/>
    <w:sectPr w:rsidR="002F58C7" w:rsidRPr="002C6CC0" w:rsidSect="00245E85">
      <w:headerReference w:type="default" r:id="rId7"/>
      <w:footerReference w:type="default" r:id="rId8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7E573" w14:textId="77777777" w:rsidR="000D19C9" w:rsidRDefault="000D19C9" w:rsidP="002F58C7">
      <w:r>
        <w:separator/>
      </w:r>
    </w:p>
  </w:endnote>
  <w:endnote w:type="continuationSeparator" w:id="0">
    <w:p w14:paraId="6904FC88" w14:textId="77777777" w:rsidR="000D19C9" w:rsidRDefault="000D19C9" w:rsidP="002F58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CD683" w14:textId="77777777" w:rsidR="002F58C7" w:rsidRDefault="002F58C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B40EBE5" wp14:editId="24A6756D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5791200" cy="0"/>
              <wp:effectExtent l="0" t="0" r="12700" b="12700"/>
              <wp:wrapNone/>
              <wp:docPr id="2072111748" name="Rett linj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2D08613" id="Rett linje 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5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" strokecolor="#156082 [3204]" strokeweight=".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66CE3" w14:textId="77777777" w:rsidR="000D19C9" w:rsidRDefault="000D19C9" w:rsidP="002F58C7">
      <w:r>
        <w:separator/>
      </w:r>
    </w:p>
  </w:footnote>
  <w:footnote w:type="continuationSeparator" w:id="0">
    <w:p w14:paraId="06193B92" w14:textId="77777777" w:rsidR="000D19C9" w:rsidRDefault="000D19C9" w:rsidP="002F58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97EE9" w14:textId="77777777" w:rsidR="002F58C7" w:rsidRDefault="002F58C7">
    <w:pPr>
      <w:pStyle w:val="Header"/>
    </w:pPr>
    <w:r>
      <w:rPr>
        <w:noProof/>
        <w:sz w:val="20"/>
        <w:lang w:val="en-GB" w:eastAsia="en-GB"/>
      </w:rPr>
      <w:drawing>
        <wp:anchor distT="0" distB="0" distL="114300" distR="114300" simplePos="0" relativeHeight="251659264" behindDoc="0" locked="0" layoutInCell="1" allowOverlap="1" wp14:anchorId="496F534C" wp14:editId="4EDB6B1E">
          <wp:simplePos x="0" y="0"/>
          <wp:positionH relativeFrom="column">
            <wp:posOffset>38100</wp:posOffset>
          </wp:positionH>
          <wp:positionV relativeFrom="paragraph">
            <wp:posOffset>-55880</wp:posOffset>
          </wp:positionV>
          <wp:extent cx="1638300" cy="304800"/>
          <wp:effectExtent l="0" t="0" r="0" b="0"/>
          <wp:wrapNone/>
          <wp:docPr id="20" name="Bilde 20" descr="Logofargerlit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0" descr="Logofargerlite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8300" cy="30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>
      <w:tab/>
      <w:t xml:space="preserve"> </w:t>
    </w:r>
    <w:r w:rsidR="00E84E71">
      <w:t>Side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</w:t>
    </w:r>
    <w:r w:rsidR="00E84E71">
      <w:t>av</w:t>
    </w:r>
    <w:r>
      <w:t xml:space="preserve"> </w:t>
    </w:r>
    <w:fldSimple w:instr=" NUMPAGES ">
      <w:r>
        <w:t>1</w:t>
      </w:r>
    </w:fldSimple>
  </w:p>
  <w:p w14:paraId="10F68CE2" w14:textId="77777777" w:rsidR="002F58C7" w:rsidRDefault="002F58C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2A935F0" wp14:editId="40872270">
              <wp:simplePos x="0" y="0"/>
              <wp:positionH relativeFrom="column">
                <wp:posOffset>1905</wp:posOffset>
              </wp:positionH>
              <wp:positionV relativeFrom="paragraph">
                <wp:posOffset>183515</wp:posOffset>
              </wp:positionV>
              <wp:extent cx="5791200" cy="0"/>
              <wp:effectExtent l="0" t="0" r="12700" b="12700"/>
              <wp:wrapNone/>
              <wp:docPr id="1671065561" name="Rett linj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F6F9189" id="Rett linje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15pt,14.45pt" to="456.15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" strokecolor="#156082 [3204]" strokeweight=".5pt">
              <v:stroke joinstyle="miter"/>
            </v:line>
          </w:pict>
        </mc:Fallback>
      </mc:AlternateContent>
    </w:r>
  </w:p>
  <w:p w14:paraId="5D878494" w14:textId="77777777" w:rsidR="002F58C7" w:rsidRDefault="002F58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052E1EFA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3"/>
    <w:multiLevelType w:val="singleLevel"/>
    <w:tmpl w:val="F6B055CE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54886EA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3524624C"/>
    <w:multiLevelType w:val="hybridMultilevel"/>
    <w:tmpl w:val="B8B485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D16F8F"/>
    <w:multiLevelType w:val="hybridMultilevel"/>
    <w:tmpl w:val="09647EAE"/>
    <w:lvl w:ilvl="0" w:tplc="70143FBC">
      <w:start w:val="1"/>
      <w:numFmt w:val="bullet"/>
      <w:pStyle w:val="Aksjonspunkt"/>
      <w:lvlText w:val=""/>
      <w:lvlJc w:val="left"/>
      <w:pPr>
        <w:tabs>
          <w:tab w:val="num" w:pos="643"/>
        </w:tabs>
        <w:ind w:left="643" w:hanging="360"/>
      </w:pPr>
      <w:rPr>
        <w:rFonts w:ascii="Wingdings" w:hAnsi="Wingdings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9989067">
    <w:abstractNumId w:val="0"/>
  </w:num>
  <w:num w:numId="2" w16cid:durableId="1798259655">
    <w:abstractNumId w:val="1"/>
  </w:num>
  <w:num w:numId="3" w16cid:durableId="1098016276">
    <w:abstractNumId w:val="4"/>
  </w:num>
  <w:num w:numId="4" w16cid:durableId="146361582">
    <w:abstractNumId w:val="2"/>
  </w:num>
  <w:num w:numId="5" w16cid:durableId="17856877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B1E"/>
    <w:rsid w:val="000B0B82"/>
    <w:rsid w:val="000B2DBB"/>
    <w:rsid w:val="000D19C9"/>
    <w:rsid w:val="001321B0"/>
    <w:rsid w:val="00245E85"/>
    <w:rsid w:val="002C132B"/>
    <w:rsid w:val="002C6CC0"/>
    <w:rsid w:val="002D3910"/>
    <w:rsid w:val="002F58C7"/>
    <w:rsid w:val="00354B1E"/>
    <w:rsid w:val="003B0C08"/>
    <w:rsid w:val="003E4CEE"/>
    <w:rsid w:val="004872E6"/>
    <w:rsid w:val="004B3BFF"/>
    <w:rsid w:val="004B53A2"/>
    <w:rsid w:val="004B5494"/>
    <w:rsid w:val="004B58EF"/>
    <w:rsid w:val="004E6532"/>
    <w:rsid w:val="00515850"/>
    <w:rsid w:val="00524391"/>
    <w:rsid w:val="00527BBF"/>
    <w:rsid w:val="005814E6"/>
    <w:rsid w:val="00751803"/>
    <w:rsid w:val="00935506"/>
    <w:rsid w:val="00952A4B"/>
    <w:rsid w:val="00962B7E"/>
    <w:rsid w:val="00A2574B"/>
    <w:rsid w:val="00A624A3"/>
    <w:rsid w:val="00A82126"/>
    <w:rsid w:val="00D73FFD"/>
    <w:rsid w:val="00DA70CD"/>
    <w:rsid w:val="00E32232"/>
    <w:rsid w:val="00E72CE8"/>
    <w:rsid w:val="00E84E71"/>
    <w:rsid w:val="00EA2F0D"/>
    <w:rsid w:val="00EB796A"/>
    <w:rsid w:val="00F30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D31539"/>
  <w15:chartTrackingRefBased/>
  <w15:docId w15:val="{68F4DC9E-9C74-4233-9201-029A63E50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B7E"/>
  </w:style>
  <w:style w:type="paragraph" w:styleId="Heading1">
    <w:name w:val="heading 1"/>
    <w:basedOn w:val="Normal"/>
    <w:next w:val="BodyText"/>
    <w:link w:val="Heading1Char"/>
    <w:uiPriority w:val="9"/>
    <w:qFormat/>
    <w:rsid w:val="002F58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2F5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8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8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8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8C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8C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8C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8C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8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58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8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8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8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8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8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8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8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8C7"/>
    <w:pPr>
      <w:spacing w:before="360" w:after="80"/>
      <w:contextualSpacing/>
    </w:pPr>
    <w:rPr>
      <w:rFonts w:asciiTheme="majorHAnsi" w:eastAsiaTheme="majorEastAsia" w:hAnsiTheme="majorHAnsi" w:cstheme="majorBidi"/>
      <w:spacing w:val="-1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8C7"/>
    <w:rPr>
      <w:rFonts w:asciiTheme="majorHAnsi" w:eastAsiaTheme="majorEastAsia" w:hAnsiTheme="majorHAnsi" w:cstheme="majorBidi"/>
      <w:spacing w:val="-10"/>
      <w:kern w:val="28"/>
      <w:sz w:val="5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8C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8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8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8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8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8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8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8C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F58C7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58C7"/>
  </w:style>
  <w:style w:type="paragraph" w:styleId="Footer">
    <w:name w:val="footer"/>
    <w:basedOn w:val="Normal"/>
    <w:link w:val="FooterChar"/>
    <w:uiPriority w:val="99"/>
    <w:unhideWhenUsed/>
    <w:rsid w:val="002F58C7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58C7"/>
  </w:style>
  <w:style w:type="table" w:styleId="TableGrid">
    <w:name w:val="Table Grid"/>
    <w:basedOn w:val="TableNormal"/>
    <w:uiPriority w:val="39"/>
    <w:rsid w:val="002F58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edetaljerLable">
    <w:name w:val="MøtedetaljerLable"/>
    <w:basedOn w:val="Normal"/>
    <w:qFormat/>
    <w:rsid w:val="002F58C7"/>
    <w:rPr>
      <w:b/>
    </w:rPr>
  </w:style>
  <w:style w:type="paragraph" w:styleId="BodyText">
    <w:name w:val="Body Text"/>
    <w:basedOn w:val="Normal"/>
    <w:link w:val="BodyTextChar"/>
    <w:uiPriority w:val="99"/>
    <w:unhideWhenUsed/>
    <w:rsid w:val="002F58C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F58C7"/>
  </w:style>
  <w:style w:type="paragraph" w:styleId="ListNumber2">
    <w:name w:val="List Number 2"/>
    <w:basedOn w:val="Normal"/>
    <w:uiPriority w:val="99"/>
    <w:unhideWhenUsed/>
    <w:rsid w:val="002F58C7"/>
    <w:pPr>
      <w:numPr>
        <w:numId w:val="1"/>
      </w:numPr>
      <w:spacing w:after="120"/>
      <w:ind w:left="641" w:hanging="357"/>
      <w:contextualSpacing/>
    </w:pPr>
  </w:style>
  <w:style w:type="paragraph" w:customStyle="1" w:styleId="Aksjonspunkt">
    <w:name w:val="Aksjonspunkt"/>
    <w:basedOn w:val="ListBullet"/>
    <w:qFormat/>
    <w:rsid w:val="002F58C7"/>
    <w:pPr>
      <w:numPr>
        <w:numId w:val="3"/>
      </w:numPr>
      <w:ind w:left="357" w:hanging="357"/>
    </w:pPr>
  </w:style>
  <w:style w:type="paragraph" w:styleId="ListBullet2">
    <w:name w:val="List Bullet 2"/>
    <w:basedOn w:val="Normal"/>
    <w:uiPriority w:val="99"/>
    <w:semiHidden/>
    <w:unhideWhenUsed/>
    <w:rsid w:val="002F58C7"/>
    <w:pPr>
      <w:numPr>
        <w:numId w:val="2"/>
      </w:numPr>
      <w:contextualSpacing/>
    </w:pPr>
  </w:style>
  <w:style w:type="paragraph" w:styleId="ListBullet">
    <w:name w:val="List Bullet"/>
    <w:basedOn w:val="Normal"/>
    <w:uiPriority w:val="99"/>
    <w:unhideWhenUsed/>
    <w:rsid w:val="002F58C7"/>
    <w:pPr>
      <w:numPr>
        <w:numId w:val="4"/>
      </w:numPr>
      <w:contextualSpacing/>
    </w:pPr>
  </w:style>
  <w:style w:type="paragraph" w:customStyle="1" w:styleId="Hjelpetekst">
    <w:name w:val="Hjelpetekst"/>
    <w:basedOn w:val="BodyText"/>
    <w:qFormat/>
    <w:rsid w:val="00A82126"/>
    <w:rPr>
      <w:i/>
      <w:color w:val="3A7C22" w:themeColor="accent6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0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Bachelor%20Documents\Sprint%20review-statusrapport-nor%20-%20Copy.dotx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Sprint review-statusrapport-nor - Copy</Template>
  <TotalTime>170</TotalTime>
  <Pages>1</Pages>
  <Words>215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NTNU</Company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Alnes</dc:creator>
  <cp:keywords/>
  <dc:description/>
  <cp:lastModifiedBy>Daniel Skjong Alnes</cp:lastModifiedBy>
  <cp:revision>2</cp:revision>
  <dcterms:created xsi:type="dcterms:W3CDTF">2026-02-09T10:07:00Z</dcterms:created>
  <dcterms:modified xsi:type="dcterms:W3CDTF">2026-02-16T22:50:00Z</dcterms:modified>
</cp:coreProperties>
</file>